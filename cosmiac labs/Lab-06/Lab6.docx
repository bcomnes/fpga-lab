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E4A" w:rsidRPr="00314E4A" w:rsidRDefault="00167185" w:rsidP="00314E4A">
      <w:pPr>
        <w:pStyle w:val="Heading3"/>
      </w:pPr>
      <w:r w:rsidRPr="00314E4A">
        <w:t>Acknowledgements</w:t>
      </w:r>
    </w:p>
    <w:p w:rsidR="00167185" w:rsidRDefault="00167185" w:rsidP="00A25652">
      <w:proofErr w:type="gramStart"/>
      <w:r w:rsidRPr="00051CCA">
        <w:t>Developed by</w:t>
      </w:r>
      <w:r w:rsidR="00D22019">
        <w:t xml:space="preserve"> Craig </w:t>
      </w:r>
      <w:proofErr w:type="spellStart"/>
      <w:r w:rsidR="00D22019">
        <w:t>K</w:t>
      </w:r>
      <w:r w:rsidR="00857B86">
        <w:t>ie</w:t>
      </w:r>
      <w:r w:rsidR="00D22019">
        <w:t>f</w:t>
      </w:r>
      <w:proofErr w:type="spellEnd"/>
      <w:r w:rsidR="00D22019">
        <w:t>, Alonzo Ve</w:t>
      </w:r>
      <w:r w:rsidR="00857B86">
        <w:t>r</w:t>
      </w:r>
      <w:r w:rsidR="00D22019">
        <w:t>a, Alexandria Haddad,</w:t>
      </w:r>
      <w:r w:rsidR="000919F8">
        <w:t xml:space="preserve"> and Quinlan Cao, at the</w:t>
      </w:r>
      <w:r w:rsidR="00D22019">
        <w:t xml:space="preserve"> </w:t>
      </w:r>
      <w:r w:rsidR="000919F8" w:rsidRPr="000919F8">
        <w:t>Configurable Space Microsystems Innovations &amp; Applications Center (COSMIAC)</w:t>
      </w:r>
      <w:r w:rsidR="00D22019">
        <w:t>.</w:t>
      </w:r>
      <w:proofErr w:type="gramEnd"/>
      <w:r w:rsidR="00D22019">
        <w:t xml:space="preserve"> </w:t>
      </w:r>
      <w:proofErr w:type="gramStart"/>
      <w:r w:rsidR="00D22019">
        <w:t>Based on original tutorial developed by</w:t>
      </w:r>
      <w:r w:rsidRPr="00051CCA">
        <w:t xml:space="preserve"> </w:t>
      </w:r>
      <w:proofErr w:type="spellStart"/>
      <w:r w:rsidR="007F7E41" w:rsidRPr="00051CCA">
        <w:t>Bassam</w:t>
      </w:r>
      <w:proofErr w:type="spellEnd"/>
      <w:r w:rsidR="007F7E41" w:rsidRPr="00051CCA">
        <w:t xml:space="preserve"> </w:t>
      </w:r>
      <w:proofErr w:type="spellStart"/>
      <w:r w:rsidR="007F7E41" w:rsidRPr="00051CCA">
        <w:t>Matar</w:t>
      </w:r>
      <w:proofErr w:type="spellEnd"/>
      <w:r w:rsidR="00754F6C" w:rsidRPr="00051CCA">
        <w:t xml:space="preserve">, </w:t>
      </w:r>
      <w:r w:rsidR="004E2FF1" w:rsidRPr="00051CCA">
        <w:t xml:space="preserve">Engineering </w:t>
      </w:r>
      <w:r w:rsidR="002B644E" w:rsidRPr="00051CCA">
        <w:t>Faculty</w:t>
      </w:r>
      <w:r w:rsidR="00754F6C" w:rsidRPr="00051CCA">
        <w:t xml:space="preserve"> at </w:t>
      </w:r>
      <w:r w:rsidR="0024222B" w:rsidRPr="00051CCA">
        <w:t xml:space="preserve">Chandler-Gilbert </w:t>
      </w:r>
      <w:r w:rsidRPr="00051CCA">
        <w:t xml:space="preserve">Community College, </w:t>
      </w:r>
      <w:r w:rsidR="0024222B" w:rsidRPr="00051CCA">
        <w:t>Chandler</w:t>
      </w:r>
      <w:r w:rsidR="00DC2658" w:rsidRPr="00051CCA">
        <w:t xml:space="preserve">, </w:t>
      </w:r>
      <w:r w:rsidR="00754F6C" w:rsidRPr="00051CCA">
        <w:t>Arizona</w:t>
      </w:r>
      <w:r w:rsidRPr="00051CCA">
        <w:t>.</w:t>
      </w:r>
      <w:proofErr w:type="gramEnd"/>
      <w:r w:rsidR="00D732BC" w:rsidRPr="00051CCA">
        <w:t xml:space="preserve"> </w:t>
      </w:r>
      <w:proofErr w:type="gramStart"/>
      <w:r w:rsidR="00D732BC" w:rsidRPr="00051CCA">
        <w:rPr>
          <w:i/>
        </w:rPr>
        <w:t xml:space="preserve">Funded by </w:t>
      </w:r>
      <w:r w:rsidR="00732D8B">
        <w:rPr>
          <w:i/>
        </w:rPr>
        <w:t xml:space="preserve">the </w:t>
      </w:r>
      <w:r w:rsidR="00D732BC" w:rsidRPr="00051CCA">
        <w:rPr>
          <w:i/>
        </w:rPr>
        <w:t>National Science Foundation (NSF).</w:t>
      </w:r>
      <w:proofErr w:type="gramEnd"/>
    </w:p>
    <w:p w:rsidR="006203C6" w:rsidRPr="00314E4A" w:rsidRDefault="00314E4A" w:rsidP="00314E4A">
      <w:pPr>
        <w:pStyle w:val="Heading3"/>
      </w:pPr>
      <w:r w:rsidRPr="00314E4A">
        <w:t>Lab Summary</w:t>
      </w:r>
    </w:p>
    <w:p w:rsidR="00314E4A" w:rsidRPr="00314E4A" w:rsidRDefault="005550D8" w:rsidP="00314E4A">
      <w:r w:rsidRPr="005550D8">
        <w:t xml:space="preserve">Counters allow hardware to do division.  It is possible to </w:t>
      </w:r>
      <w:proofErr w:type="spellStart"/>
      <w:r w:rsidRPr="005550D8">
        <w:t>to</w:t>
      </w:r>
      <w:proofErr w:type="spellEnd"/>
      <w:r w:rsidRPr="005550D8">
        <w:t xml:space="preserve"> slow a clock down to a level that the user can see on a led by using a counter.   For example, in this project, one of the higher bits in the counter is driven to the LED.   If the 50MHz clock was driven to the LED, </w:t>
      </w:r>
      <w:r w:rsidR="008D625B">
        <w:t>without slowing the clock, the LED</w:t>
      </w:r>
      <w:r w:rsidRPr="005550D8">
        <w:t xml:space="preserve"> would flash so </w:t>
      </w:r>
      <w:r w:rsidR="008D625B">
        <w:t>quickly</w:t>
      </w:r>
      <w:r w:rsidR="008D625B" w:rsidRPr="005550D8">
        <w:t xml:space="preserve"> </w:t>
      </w:r>
      <w:r w:rsidRPr="005550D8">
        <w:t xml:space="preserve">that it would appear </w:t>
      </w:r>
      <w:r w:rsidR="008D625B">
        <w:t>always</w:t>
      </w:r>
      <w:r w:rsidRPr="005550D8">
        <w:t xml:space="preserve"> on.</w:t>
      </w:r>
    </w:p>
    <w:p w:rsidR="00314E4A" w:rsidRDefault="00FF7939" w:rsidP="00314E4A">
      <w:pPr>
        <w:pStyle w:val="Heading3"/>
      </w:pPr>
      <w:r w:rsidRPr="00314E4A">
        <w:t>Lab Goal</w:t>
      </w:r>
    </w:p>
    <w:p w:rsidR="005550D8" w:rsidRPr="005550D8" w:rsidRDefault="00737B3E" w:rsidP="005550D8">
      <w:r>
        <w:t>The student</w:t>
      </w:r>
      <w:r w:rsidR="00DC576E">
        <w:t xml:space="preserve"> will learn </w:t>
      </w:r>
      <w:r w:rsidR="005550D8" w:rsidRPr="005550D8">
        <w:t xml:space="preserve">how to download </w:t>
      </w:r>
      <w:r w:rsidR="00DC576E">
        <w:t xml:space="preserve">and/or develop </w:t>
      </w:r>
      <w:r w:rsidR="005550D8" w:rsidRPr="005550D8">
        <w:t xml:space="preserve">a simple </w:t>
      </w:r>
      <w:r w:rsidR="008D625B" w:rsidRPr="005550D8">
        <w:t>up</w:t>
      </w:r>
      <w:r w:rsidR="008D625B">
        <w:t>-</w:t>
      </w:r>
      <w:r w:rsidR="005550D8" w:rsidRPr="005550D8">
        <w:t>counter</w:t>
      </w:r>
      <w:r w:rsidR="00DC576E">
        <w:t xml:space="preserve"> and </w:t>
      </w:r>
      <w:r w:rsidR="005550D8" w:rsidRPr="005550D8">
        <w:t xml:space="preserve">how to </w:t>
      </w:r>
      <w:r w:rsidR="008D625B">
        <w:t>send</w:t>
      </w:r>
      <w:r w:rsidR="008D625B" w:rsidRPr="005550D8">
        <w:t xml:space="preserve"> </w:t>
      </w:r>
      <w:r w:rsidR="005550D8" w:rsidRPr="005550D8">
        <w:t xml:space="preserve">the counted output to the four </w:t>
      </w:r>
      <w:r w:rsidR="00616B4A">
        <w:t xml:space="preserve">digit </w:t>
      </w:r>
      <w:r w:rsidR="008D625B" w:rsidRPr="005550D8">
        <w:t>seven</w:t>
      </w:r>
      <w:r w:rsidR="008D625B">
        <w:t>-</w:t>
      </w:r>
      <w:r w:rsidR="005550D8" w:rsidRPr="005550D8">
        <w:t xml:space="preserve">segment </w:t>
      </w:r>
      <w:r w:rsidR="008D625B">
        <w:t>LED</w:t>
      </w:r>
      <w:r w:rsidR="005550D8" w:rsidRPr="005550D8">
        <w:t xml:space="preserve"> </w:t>
      </w:r>
      <w:r w:rsidR="00616B4A">
        <w:t xml:space="preserve">display </w:t>
      </w:r>
      <w:r w:rsidR="005550D8" w:rsidRPr="005550D8">
        <w:t xml:space="preserve">on the </w:t>
      </w:r>
      <w:r w:rsidR="008D625B">
        <w:t>FPGA</w:t>
      </w:r>
      <w:r w:rsidR="008D625B" w:rsidRPr="005550D8">
        <w:t xml:space="preserve"> </w:t>
      </w:r>
      <w:r w:rsidR="005550D8" w:rsidRPr="005550D8">
        <w:t xml:space="preserve">board.   </w:t>
      </w:r>
    </w:p>
    <w:p w:rsidR="00FF7939" w:rsidRPr="00314E4A" w:rsidRDefault="00FF7939" w:rsidP="00314E4A">
      <w:pPr>
        <w:pStyle w:val="Heading3"/>
      </w:pPr>
      <w:r w:rsidRPr="00314E4A">
        <w:t>Learning Objectives</w:t>
      </w:r>
    </w:p>
    <w:p w:rsidR="00564051" w:rsidRPr="00A8137C" w:rsidRDefault="00564051" w:rsidP="005550D8">
      <w:pPr>
        <w:pStyle w:val="LearningObjectives"/>
      </w:pPr>
      <w:r w:rsidRPr="00A8137C">
        <w:t>Create a new project and add project files</w:t>
      </w:r>
    </w:p>
    <w:p w:rsidR="005550D8" w:rsidRPr="00A8137C" w:rsidRDefault="005550D8" w:rsidP="005550D8">
      <w:pPr>
        <w:pStyle w:val="LearningObjectives"/>
      </w:pPr>
      <w:r w:rsidRPr="00A8137C">
        <w:t>Understand the hierarchical “tree” structure of projects and their test modules.</w:t>
      </w:r>
    </w:p>
    <w:p w:rsidR="005550D8" w:rsidRPr="00A8137C" w:rsidRDefault="00017587" w:rsidP="005550D8">
      <w:pPr>
        <w:pStyle w:val="LearningObjectives"/>
      </w:pPr>
      <w:r>
        <w:t>Learn how to read the FPGA’s Reference Manual and the code for this Lab.</w:t>
      </w:r>
    </w:p>
    <w:p w:rsidR="00915FC3" w:rsidRPr="00A8137C" w:rsidRDefault="00017587" w:rsidP="00314E4A">
      <w:pPr>
        <w:pStyle w:val="LearningObjectives"/>
      </w:pPr>
      <w:r>
        <w:t>Understand how the seven-segment display works</w:t>
      </w:r>
      <w:r w:rsidR="005550D8" w:rsidRPr="00A8137C">
        <w:t>.</w:t>
      </w:r>
    </w:p>
    <w:p w:rsidR="00314E4A" w:rsidRPr="00314E4A" w:rsidRDefault="00FF7939" w:rsidP="00314E4A">
      <w:pPr>
        <w:pStyle w:val="Heading3"/>
      </w:pPr>
      <w:r w:rsidRPr="00314E4A">
        <w:t>Grading Criteria</w:t>
      </w:r>
    </w:p>
    <w:p w:rsidR="00C66F16" w:rsidRPr="00314E4A" w:rsidRDefault="00140EEA" w:rsidP="00314E4A">
      <w:r w:rsidRPr="00314E4A">
        <w:t xml:space="preserve">Your grade </w:t>
      </w:r>
      <w:r w:rsidR="008B78CE">
        <w:t>is</w:t>
      </w:r>
      <w:r w:rsidRPr="00314E4A">
        <w:t xml:space="preserve"> </w:t>
      </w:r>
      <w:r w:rsidR="00C66F16" w:rsidRPr="00314E4A">
        <w:t xml:space="preserve">determined by your </w:t>
      </w:r>
      <w:r w:rsidR="000C2957" w:rsidRPr="00314E4A">
        <w:t>instructor.</w:t>
      </w:r>
      <w:r w:rsidR="00F46C70" w:rsidRPr="00314E4A">
        <w:t xml:space="preserve">  </w:t>
      </w:r>
    </w:p>
    <w:p w:rsidR="00314E4A" w:rsidRPr="00314E4A" w:rsidRDefault="00424FDB" w:rsidP="00314E4A">
      <w:pPr>
        <w:pStyle w:val="Heading3"/>
      </w:pPr>
      <w:r w:rsidRPr="00314E4A">
        <w:t>Time Required</w:t>
      </w:r>
    </w:p>
    <w:p w:rsidR="00FF7939" w:rsidRPr="00314E4A" w:rsidRDefault="005550D8" w:rsidP="00314E4A">
      <w:r>
        <w:t>2</w:t>
      </w:r>
      <w:r w:rsidR="00FD6B1C" w:rsidRPr="00314E4A">
        <w:t xml:space="preserve"> </w:t>
      </w:r>
      <w:r w:rsidR="00424FDB" w:rsidRPr="00314E4A">
        <w:t>hours</w:t>
      </w:r>
      <w:r w:rsidR="00444497" w:rsidRPr="00314E4A">
        <w:t xml:space="preserve"> </w:t>
      </w:r>
    </w:p>
    <w:p w:rsidR="00140EEA" w:rsidRPr="00314E4A" w:rsidRDefault="00140EEA" w:rsidP="00314E4A">
      <w:pPr>
        <w:pStyle w:val="Heading3"/>
      </w:pPr>
      <w:r w:rsidRPr="00314E4A">
        <w:t>Lab Preparation</w:t>
      </w:r>
    </w:p>
    <w:p w:rsidR="00E07F2D" w:rsidRDefault="005550D8" w:rsidP="00C16E00">
      <w:pPr>
        <w:pStyle w:val="LabPreparation"/>
      </w:pPr>
      <w:r w:rsidRPr="005550D8">
        <w:t xml:space="preserve">Read this document completely first before actually accomplishing the lab. </w:t>
      </w:r>
    </w:p>
    <w:p w:rsidR="0038017D" w:rsidRDefault="0038017D" w:rsidP="00C16E00">
      <w:pPr>
        <w:pStyle w:val="LabPreparation"/>
      </w:pPr>
      <w:r>
        <w:t>Navigate to from the COSMIAC FPGA web page (</w:t>
      </w:r>
      <w:hyperlink r:id="rId7" w:history="1">
        <w:r w:rsidRPr="00463E92">
          <w:rPr>
            <w:rStyle w:val="Hyperlink"/>
          </w:rPr>
          <w:t>http://cosmiac.org/Projects_FPGA.html</w:t>
        </w:r>
      </w:hyperlink>
      <w:r w:rsidRPr="005550D8">
        <w:t>)</w:t>
      </w:r>
      <w:r>
        <w:t>. D</w:t>
      </w:r>
      <w:r w:rsidRPr="005550D8">
        <w:t xml:space="preserve">ownload </w:t>
      </w:r>
      <w:r>
        <w:t xml:space="preserve">and </w:t>
      </w:r>
      <w:r w:rsidRPr="005550D8">
        <w:t xml:space="preserve">unzip </w:t>
      </w:r>
      <w:r>
        <w:t xml:space="preserve">the </w:t>
      </w:r>
      <w:r w:rsidRPr="00C16E00">
        <w:rPr>
          <w:rStyle w:val="Commands"/>
        </w:rPr>
        <w:t>counter.zip</w:t>
      </w:r>
      <w:r>
        <w:t xml:space="preserve"> file and extract the Lab 6 source files </w:t>
      </w:r>
      <w:r w:rsidRPr="005550D8">
        <w:t>onto your hard drive</w:t>
      </w:r>
      <w:r w:rsidR="00C16E00">
        <w:t xml:space="preserve"> to a location you can easily find</w:t>
      </w:r>
      <w:r w:rsidRPr="005550D8">
        <w:t xml:space="preserve">. </w:t>
      </w:r>
    </w:p>
    <w:p w:rsidR="00C16E00" w:rsidRDefault="00C16E00" w:rsidP="00C16E00">
      <w:pPr>
        <w:pStyle w:val="NOTE"/>
      </w:pPr>
      <w:r w:rsidRPr="00E90463">
        <w:rPr>
          <w:rStyle w:val="Commands"/>
        </w:rPr>
        <w:t>NOTE</w:t>
      </w:r>
      <w:r>
        <w:t>:</w:t>
      </w:r>
      <w:r>
        <w:tab/>
      </w:r>
      <w:r w:rsidRPr="005550D8">
        <w:t xml:space="preserve">Older versions of Xilinx </w:t>
      </w:r>
      <w:r>
        <w:t xml:space="preserve">ISE do not handle </w:t>
      </w:r>
      <w:r w:rsidRPr="005550D8">
        <w:t xml:space="preserve">directory or file names </w:t>
      </w:r>
      <w:r>
        <w:t>with spaces</w:t>
      </w:r>
      <w:r w:rsidRPr="005550D8">
        <w:t xml:space="preserve">. </w:t>
      </w:r>
      <w:r>
        <w:t>It is recommended that you follow the practice of seasoned developers/designers and avoiding using spaces in your directory/</w:t>
      </w:r>
      <w:r w:rsidRPr="00C16E00">
        <w:t>file</w:t>
      </w:r>
      <w:r>
        <w:t xml:space="preserve"> names. </w:t>
      </w:r>
      <w:r w:rsidRPr="005550D8">
        <w:t xml:space="preserve"> </w:t>
      </w:r>
      <w:r>
        <w:t xml:space="preserve">Extract </w:t>
      </w:r>
      <w:r w:rsidRPr="005550D8">
        <w:t>the file</w:t>
      </w:r>
      <w:r>
        <w:t>s</w:t>
      </w:r>
      <w:r w:rsidRPr="005550D8">
        <w:t xml:space="preserve"> into a directory </w:t>
      </w:r>
      <w:r>
        <w:t xml:space="preserve">named </w:t>
      </w:r>
      <w:r w:rsidRPr="00C16E00">
        <w:rPr>
          <w:rStyle w:val="Commands"/>
        </w:rPr>
        <w:t>Labs</w:t>
      </w:r>
      <w:r>
        <w:t xml:space="preserve">, </w:t>
      </w:r>
      <w:proofErr w:type="spellStart"/>
      <w:r w:rsidRPr="00C16E00">
        <w:rPr>
          <w:rStyle w:val="Commands"/>
        </w:rPr>
        <w:t>Xilinxlabs</w:t>
      </w:r>
      <w:proofErr w:type="spellEnd"/>
      <w:r>
        <w:t xml:space="preserve">, or any name of </w:t>
      </w:r>
      <w:proofErr w:type="gramStart"/>
      <w:r>
        <w:t>your</w:t>
      </w:r>
      <w:proofErr w:type="gramEnd"/>
      <w:r>
        <w:t xml:space="preserve"> choosing. Ensure that any parent directories </w:t>
      </w:r>
      <w:r w:rsidRPr="00E07F2D">
        <w:rPr>
          <w:rStyle w:val="Commands"/>
        </w:rPr>
        <w:t>do not</w:t>
      </w:r>
      <w:r>
        <w:t xml:space="preserve"> contain spaces</w:t>
      </w:r>
      <w:r w:rsidR="00E07F2D">
        <w:t>, i.e. “My Documents</w:t>
      </w:r>
      <w:r>
        <w:t>.</w:t>
      </w:r>
      <w:r w:rsidR="00E07F2D">
        <w:t>”</w:t>
      </w:r>
      <w:r>
        <w:t xml:space="preserve"> </w:t>
      </w:r>
    </w:p>
    <w:p w:rsidR="00DC576E" w:rsidRDefault="00DC576E">
      <w:pPr>
        <w:spacing w:after="0"/>
        <w:rPr>
          <w:rFonts w:ascii="Franklin Gothic Medium" w:hAnsi="Franklin Gothic Medium"/>
          <w:snapToGrid w:val="0"/>
          <w:szCs w:val="20"/>
        </w:rPr>
      </w:pPr>
      <w:r>
        <w:br w:type="page"/>
      </w:r>
    </w:p>
    <w:p w:rsidR="00915598" w:rsidRPr="00D150B1" w:rsidRDefault="00915598" w:rsidP="00915598">
      <w:pPr>
        <w:pStyle w:val="Heading3"/>
      </w:pPr>
      <w:r w:rsidRPr="00D150B1">
        <w:lastRenderedPageBreak/>
        <w:t>Equipment and Materials</w:t>
      </w:r>
    </w:p>
    <w:p w:rsidR="00915598" w:rsidRPr="00D150B1" w:rsidRDefault="00915598" w:rsidP="00915598">
      <w:r w:rsidRPr="00D150B1">
        <w:t xml:space="preserve">Students should work in teams of two or three.  Each team of students will need the following supplies:  </w:t>
      </w:r>
    </w:p>
    <w:tbl>
      <w:tblPr>
        <w:tblW w:w="98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00"/>
        <w:gridCol w:w="1080"/>
      </w:tblGrid>
      <w:tr w:rsidR="00915598" w:rsidRPr="00D150B1" w:rsidTr="00367914">
        <w:tc>
          <w:tcPr>
            <w:tcW w:w="8800" w:type="dxa"/>
            <w:shd w:val="clear" w:color="auto" w:fill="B3B3B3"/>
            <w:vAlign w:val="center"/>
          </w:tcPr>
          <w:p w:rsidR="00915598" w:rsidRPr="00D150B1" w:rsidRDefault="00915598" w:rsidP="00367914">
            <w:pPr>
              <w:rPr>
                <w:rStyle w:val="Commands"/>
              </w:rPr>
            </w:pPr>
            <w:r w:rsidRPr="00D150B1">
              <w:rPr>
                <w:rStyle w:val="Commands"/>
              </w:rPr>
              <w:t>Supplies</w:t>
            </w:r>
          </w:p>
        </w:tc>
        <w:tc>
          <w:tcPr>
            <w:tcW w:w="1080" w:type="dxa"/>
            <w:shd w:val="clear" w:color="auto" w:fill="B3B3B3"/>
            <w:vAlign w:val="center"/>
          </w:tcPr>
          <w:p w:rsidR="00915598" w:rsidRPr="00D150B1" w:rsidRDefault="00915598" w:rsidP="00367914">
            <w:pPr>
              <w:rPr>
                <w:rStyle w:val="Commands"/>
              </w:rPr>
            </w:pPr>
            <w:r w:rsidRPr="00D150B1">
              <w:rPr>
                <w:rStyle w:val="Commands"/>
              </w:rPr>
              <w:t>Quantity</w:t>
            </w:r>
          </w:p>
        </w:tc>
      </w:tr>
      <w:tr w:rsidR="00915598" w:rsidRPr="00D150B1" w:rsidTr="00367914">
        <w:tc>
          <w:tcPr>
            <w:tcW w:w="8800" w:type="dxa"/>
          </w:tcPr>
          <w:p w:rsidR="00915598" w:rsidRPr="00D150B1" w:rsidRDefault="00915598" w:rsidP="003067EE">
            <w:pPr>
              <w:pStyle w:val="SBSLevel1"/>
            </w:pPr>
            <w:r w:rsidRPr="00D150B1">
              <w:t>ISE</w:t>
            </w:r>
            <w:r w:rsidRPr="009F4FEB">
              <w:rPr>
                <w:rStyle w:val="R"/>
              </w:rPr>
              <w:t>®</w:t>
            </w:r>
            <w:r w:rsidRPr="00D150B1">
              <w:t xml:space="preserve"> Design Suite (or </w:t>
            </w:r>
            <w:proofErr w:type="spellStart"/>
            <w:r w:rsidRPr="00D150B1">
              <w:t>WebPACK</w:t>
            </w:r>
            <w:proofErr w:type="spellEnd"/>
            <w:proofErr w:type="gramStart"/>
            <w:r w:rsidRPr="00D150B1">
              <w:t>™ )</w:t>
            </w:r>
            <w:proofErr w:type="gramEnd"/>
            <w:r w:rsidRPr="00D150B1">
              <w:t xml:space="preserve"> software from the Xilinx website, </w:t>
            </w:r>
            <w:hyperlink r:id="rId8" w:history="1">
              <w:r w:rsidRPr="00D150B1">
                <w:rPr>
                  <w:rStyle w:val="Hyperlink"/>
                </w:rPr>
                <w:t>www.xilinx.com</w:t>
              </w:r>
            </w:hyperlink>
            <w:r w:rsidRPr="00D150B1">
              <w:t>, if you don’t already have it installed. Your classroom should have a full working version of Xilinx ISE</w:t>
            </w:r>
            <w:r w:rsidRPr="009F4FEB">
              <w:rPr>
                <w:rStyle w:val="R"/>
              </w:rPr>
              <w:t>®</w:t>
            </w:r>
            <w:r w:rsidRPr="00D150B1">
              <w:t xml:space="preserve"> Design Suite.</w:t>
            </w:r>
          </w:p>
          <w:p w:rsidR="00915598" w:rsidRPr="00D150B1" w:rsidRDefault="00915598" w:rsidP="00705430">
            <w:pPr>
              <w:pStyle w:val="Supplies"/>
              <w:numPr>
                <w:ilvl w:val="0"/>
                <w:numId w:val="1"/>
              </w:numPr>
            </w:pPr>
            <w:r w:rsidRPr="00D150B1">
              <w:t>FPGA kit including download and power cable(s).</w:t>
            </w:r>
          </w:p>
          <w:p w:rsidR="00915598" w:rsidRPr="00D150B1" w:rsidRDefault="00915598" w:rsidP="00705430">
            <w:pPr>
              <w:pStyle w:val="Supplies"/>
              <w:numPr>
                <w:ilvl w:val="0"/>
                <w:numId w:val="1"/>
              </w:numPr>
            </w:pPr>
            <w:r w:rsidRPr="00D150B1">
              <w:t xml:space="preserve">Free Digilent Adept software (instructions for download and installation are included at the beginning of this lab): </w:t>
            </w:r>
            <w:hyperlink r:id="rId9" w:history="1">
              <w:r w:rsidRPr="00D150B1">
                <w:rPr>
                  <w:rStyle w:val="Hyperlink"/>
                </w:rPr>
                <w:t>http://www.digilentinc.com/Products/Detail.cfm?NavPath=2,66,828&amp;Prod=ADEPT2</w:t>
              </w:r>
            </w:hyperlink>
            <w:r w:rsidRPr="00D150B1">
              <w:t xml:space="preserve"> </w:t>
            </w:r>
          </w:p>
        </w:tc>
        <w:tc>
          <w:tcPr>
            <w:tcW w:w="1080" w:type="dxa"/>
          </w:tcPr>
          <w:p w:rsidR="00915598" w:rsidRPr="00D150B1" w:rsidRDefault="00915598" w:rsidP="00367914">
            <w:r w:rsidRPr="00D150B1">
              <w:t>1</w:t>
            </w:r>
          </w:p>
        </w:tc>
      </w:tr>
    </w:tbl>
    <w:p w:rsidR="00915598" w:rsidRPr="00D150B1" w:rsidRDefault="00915598" w:rsidP="00915598">
      <w:pPr>
        <w:pStyle w:val="Heading3"/>
      </w:pPr>
      <w:r w:rsidRPr="00D150B1">
        <w:t xml:space="preserve">Additional References  </w:t>
      </w:r>
    </w:p>
    <w:p w:rsidR="00915598" w:rsidRPr="00D150B1" w:rsidRDefault="00915598" w:rsidP="00915598">
      <w:proofErr w:type="gramStart"/>
      <w:r w:rsidRPr="00D150B1">
        <w:t>The FPGA reference manual, data sheet, and any other supporting documents that may be of use.</w:t>
      </w:r>
      <w:proofErr w:type="gramEnd"/>
      <w:r w:rsidRPr="00D150B1">
        <w:t xml:space="preserve">  </w:t>
      </w:r>
    </w:p>
    <w:p w:rsidR="00915598" w:rsidRPr="00D150B1" w:rsidRDefault="00915598" w:rsidP="00915598">
      <w:pPr>
        <w:rPr>
          <w:lang w:val="fr-FR"/>
        </w:rPr>
      </w:pPr>
      <w:r w:rsidRPr="00D150B1">
        <w:rPr>
          <w:lang w:val="fr-FR"/>
        </w:rPr>
        <w:t xml:space="preserve">ISE Design Suite User Guide : </w:t>
      </w:r>
      <w:r w:rsidRPr="00D150B1">
        <w:rPr>
          <w:lang w:val="fr-FR"/>
        </w:rPr>
        <w:br/>
      </w:r>
      <w:hyperlink r:id="rId10" w:anchor="nav=sd-nav-link-106173&amp;tab=tab-dt" w:history="1">
        <w:r w:rsidRPr="00D150B1">
          <w:rPr>
            <w:rStyle w:val="Hyperlink"/>
            <w:lang w:val="fr-FR"/>
          </w:rPr>
          <w:t>http://www.xilinx.com/support/index.htm#nav=sd-nav-link-106173&amp;tab=tab-dt</w:t>
        </w:r>
      </w:hyperlink>
      <w:r w:rsidRPr="00D150B1">
        <w:rPr>
          <w:lang w:val="fr-FR"/>
        </w:rPr>
        <w:t xml:space="preserve"> </w:t>
      </w:r>
    </w:p>
    <w:p w:rsidR="00915598" w:rsidRPr="00D150B1" w:rsidRDefault="00915598" w:rsidP="00915598">
      <w:r w:rsidRPr="00D150B1">
        <w:t xml:space="preserve">Digilent Adept User Guide: </w:t>
      </w:r>
      <w:hyperlink r:id="rId11" w:history="1">
        <w:r w:rsidRPr="00D150B1">
          <w:rPr>
            <w:rStyle w:val="Hyperlink"/>
          </w:rPr>
          <w:t>http://www.digilentinc.com/Data/Software/Adept/Adept%20Users%20Manual.pdf</w:t>
        </w:r>
      </w:hyperlink>
      <w:r w:rsidRPr="00D150B1">
        <w:t xml:space="preserve"> </w:t>
      </w:r>
    </w:p>
    <w:p w:rsidR="00DC6338" w:rsidRDefault="00DC6338" w:rsidP="003A4CCF"/>
    <w:p w:rsidR="00DC6338" w:rsidRDefault="00DC6338" w:rsidP="003A4CCF">
      <w:pPr>
        <w:sectPr w:rsidR="00DC6338" w:rsidSect="008F225F">
          <w:footerReference w:type="default" r:id="rId12"/>
          <w:headerReference w:type="first" r:id="rId13"/>
          <w:pgSz w:w="12240" w:h="15840" w:code="1"/>
          <w:pgMar w:top="720" w:right="720" w:bottom="1440" w:left="1080" w:header="720" w:footer="720" w:gutter="0"/>
          <w:cols w:space="720"/>
          <w:titlePg/>
          <w:docGrid w:linePitch="360"/>
        </w:sectPr>
      </w:pPr>
    </w:p>
    <w:p w:rsidR="00E17984" w:rsidRDefault="00E17984" w:rsidP="008E21D2">
      <w:pPr>
        <w:pStyle w:val="Heading1"/>
      </w:pPr>
      <w:r w:rsidRPr="00CA0FFC">
        <w:lastRenderedPageBreak/>
        <w:t>Lab Procedure</w:t>
      </w:r>
      <w:r w:rsidR="00C66B36" w:rsidRPr="00CA0FFC">
        <w:t xml:space="preserve"> </w:t>
      </w:r>
      <w:r w:rsidR="00C16E00">
        <w:t>1</w:t>
      </w:r>
      <w:r w:rsidRPr="00CA0FFC">
        <w:t>:</w:t>
      </w:r>
      <w:r w:rsidR="00C16E00">
        <w:t xml:space="preserve"> Counter</w:t>
      </w:r>
      <w:r w:rsidR="008E21D2">
        <w:t xml:space="preserve">s </w:t>
      </w:r>
    </w:p>
    <w:p w:rsidR="00C16E00" w:rsidRDefault="00C16E00" w:rsidP="00C93B07">
      <w:pPr>
        <w:pStyle w:val="NOTE"/>
      </w:pPr>
      <w:r w:rsidRPr="00E90463">
        <w:rPr>
          <w:rStyle w:val="Commands"/>
        </w:rPr>
        <w:t>NOTE</w:t>
      </w:r>
      <w:r w:rsidRPr="00E90463">
        <w:t xml:space="preserve">:  </w:t>
      </w:r>
      <w:r w:rsidR="00C93B07">
        <w:t>Make sure you have completed the Lab Preparation before starting this Lab Procedure.</w:t>
      </w:r>
    </w:p>
    <w:p w:rsidR="00C93B07" w:rsidRDefault="00C93B07" w:rsidP="00C93B07">
      <w:pPr>
        <w:pStyle w:val="NOTE"/>
      </w:pPr>
      <w:r w:rsidRPr="00E90463">
        <w:rPr>
          <w:rStyle w:val="Commands"/>
        </w:rPr>
        <w:t>NOTE</w:t>
      </w:r>
      <w:r w:rsidRPr="00E90463">
        <w:t xml:space="preserve">:  </w:t>
      </w:r>
      <w:r>
        <w:t xml:space="preserve">If you’ve </w:t>
      </w:r>
      <w:r w:rsidR="000E2966">
        <w:t>recently completed</w:t>
      </w:r>
      <w:r>
        <w:t xml:space="preserve"> Lab 6, try </w:t>
      </w:r>
      <w:r w:rsidR="000E2966">
        <w:t xml:space="preserve">creating </w:t>
      </w:r>
      <w:r w:rsidR="00DC576E">
        <w:t>the</w:t>
      </w:r>
      <w:r w:rsidR="000E2966">
        <w:t xml:space="preserve"> project</w:t>
      </w:r>
      <w:r>
        <w:t xml:space="preserve"> and add</w:t>
      </w:r>
      <w:r w:rsidR="000E2966">
        <w:t>ing</w:t>
      </w:r>
      <w:r>
        <w:t xml:space="preserve"> the source files on your own</w:t>
      </w:r>
      <w:r w:rsidR="000E2966">
        <w:t>, without using the instructions</w:t>
      </w:r>
      <w:r>
        <w:t xml:space="preserve">. The project name is </w:t>
      </w:r>
      <w:r w:rsidRPr="000E2966">
        <w:rPr>
          <w:rStyle w:val="Commands"/>
        </w:rPr>
        <w:t>Counter</w:t>
      </w:r>
      <w:r>
        <w:t xml:space="preserve">, and the source files are </w:t>
      </w:r>
      <w:r w:rsidR="000E2966" w:rsidRPr="000E2966">
        <w:rPr>
          <w:rStyle w:val="Commands"/>
        </w:rPr>
        <w:t>display_controller.vhd</w:t>
      </w:r>
      <w:r w:rsidR="000E2966">
        <w:t xml:space="preserve">, </w:t>
      </w:r>
      <w:r w:rsidR="000E2966" w:rsidRPr="000E2966">
        <w:rPr>
          <w:rStyle w:val="Commands"/>
        </w:rPr>
        <w:t>counter.vhd</w:t>
      </w:r>
      <w:r w:rsidR="000E2966">
        <w:t xml:space="preserve">, and </w:t>
      </w:r>
      <w:r w:rsidR="000E2966" w:rsidRPr="000E2966">
        <w:rPr>
          <w:rStyle w:val="Commands"/>
        </w:rPr>
        <w:t>counter4.vhd</w:t>
      </w:r>
      <w:r w:rsidR="000E2966">
        <w:t xml:space="preserve">. </w:t>
      </w:r>
    </w:p>
    <w:tbl>
      <w:tblPr>
        <w:tblW w:w="10350" w:type="dxa"/>
        <w:tblLayout w:type="fixed"/>
        <w:tblCellMar>
          <w:top w:w="72" w:type="dxa"/>
          <w:left w:w="0" w:type="dxa"/>
          <w:bottom w:w="72" w:type="dxa"/>
          <w:right w:w="0" w:type="dxa"/>
        </w:tblCellMar>
        <w:tblLook w:val="01E0"/>
      </w:tblPr>
      <w:tblGrid>
        <w:gridCol w:w="3708"/>
        <w:gridCol w:w="6642"/>
      </w:tblGrid>
      <w:tr w:rsidR="00C93B07" w:rsidRPr="00D150B1" w:rsidTr="00C93B07">
        <w:tc>
          <w:tcPr>
            <w:tcW w:w="3708" w:type="dxa"/>
          </w:tcPr>
          <w:p w:rsidR="00C93B07" w:rsidRPr="00C93B07" w:rsidRDefault="00C93B07" w:rsidP="000139F2">
            <w:pPr>
              <w:pStyle w:val="SBSLevel1"/>
              <w:numPr>
                <w:ilvl w:val="0"/>
                <w:numId w:val="13"/>
              </w:numPr>
            </w:pPr>
            <w:r w:rsidRPr="00C93B07">
              <w:t xml:space="preserve">Open </w:t>
            </w:r>
            <w:r w:rsidRPr="000835BA">
              <w:rPr>
                <w:rStyle w:val="Commands"/>
              </w:rPr>
              <w:t>Xilinx ISE Design Tool Project Navigator</w:t>
            </w:r>
            <w:r w:rsidRPr="00C93B07">
              <w:t xml:space="preserve">. </w:t>
            </w:r>
          </w:p>
          <w:p w:rsidR="00C93B07" w:rsidRPr="00C93B07" w:rsidRDefault="00C93B07" w:rsidP="00C93B07">
            <w:pPr>
              <w:pStyle w:val="SBSLevel1"/>
            </w:pPr>
            <w:r w:rsidRPr="00C93B07">
              <w:t xml:space="preserve">Click </w:t>
            </w:r>
            <w:r w:rsidRPr="000835BA">
              <w:rPr>
                <w:rStyle w:val="Commands"/>
              </w:rPr>
              <w:t>OK</w:t>
            </w:r>
            <w:r w:rsidRPr="00C93B07">
              <w:t xml:space="preserve"> to close the Tip of the Day.</w:t>
            </w:r>
          </w:p>
          <w:p w:rsidR="00C93B07" w:rsidRPr="00C93B07" w:rsidRDefault="00C93B07" w:rsidP="00C93B07">
            <w:pPr>
              <w:pStyle w:val="SBSLevel1"/>
            </w:pPr>
            <w:r w:rsidRPr="00C93B07">
              <w:t xml:space="preserve">Start a new project by selecting </w:t>
            </w:r>
            <w:r w:rsidRPr="000835BA">
              <w:rPr>
                <w:rStyle w:val="Commands"/>
              </w:rPr>
              <w:t xml:space="preserve">File </w:t>
            </w:r>
            <w:r w:rsidRPr="000835BA">
              <w:rPr>
                <w:rStyle w:val="Commands"/>
              </w:rPr>
              <w:sym w:font="Wingdings" w:char="F0E0"/>
            </w:r>
            <w:r w:rsidRPr="000835BA">
              <w:rPr>
                <w:rStyle w:val="Commands"/>
              </w:rPr>
              <w:t xml:space="preserve"> New Project</w:t>
            </w:r>
            <w:r w:rsidRPr="00C93B07">
              <w:t xml:space="preserve"> from the menu or click the </w:t>
            </w:r>
            <w:r w:rsidRPr="000835BA">
              <w:rPr>
                <w:rStyle w:val="Commands"/>
              </w:rPr>
              <w:t>New Project</w:t>
            </w:r>
            <w:r w:rsidRPr="00C93B07">
              <w:t xml:space="preserve"> button. The New Project Wizard starts. </w:t>
            </w:r>
          </w:p>
          <w:p w:rsidR="00C93B07" w:rsidRPr="00C93B07" w:rsidRDefault="00C93B07" w:rsidP="000835BA">
            <w:pPr>
              <w:pStyle w:val="SBSLevel2"/>
            </w:pPr>
            <w:r w:rsidRPr="00C93B07">
              <w:t xml:space="preserve">Type </w:t>
            </w:r>
            <w:r w:rsidR="000835BA" w:rsidRPr="000835BA">
              <w:rPr>
                <w:rStyle w:val="Commands"/>
              </w:rPr>
              <w:t>Counter</w:t>
            </w:r>
            <w:r w:rsidRPr="00C93B07">
              <w:t xml:space="preserve"> in the Name text box.</w:t>
            </w:r>
          </w:p>
          <w:p w:rsidR="00C93B07" w:rsidRPr="00C93B07" w:rsidRDefault="00C93B07" w:rsidP="000835BA">
            <w:pPr>
              <w:pStyle w:val="SBSLevel2"/>
            </w:pPr>
            <w:r w:rsidRPr="00C93B07">
              <w:t xml:space="preserve">Select a location on your computer to save your project files by clicking the ellipsis </w:t>
            </w:r>
            <w:r w:rsidRPr="000835BA">
              <w:rPr>
                <w:rStyle w:val="Commands"/>
              </w:rPr>
              <w:t>(…)</w:t>
            </w:r>
            <w:r w:rsidRPr="00C93B07">
              <w:t xml:space="preserve"> button to the right of the </w:t>
            </w:r>
            <w:r w:rsidRPr="000835BA">
              <w:rPr>
                <w:rStyle w:val="Commands"/>
              </w:rPr>
              <w:t>Location</w:t>
            </w:r>
            <w:r w:rsidRPr="00C93B07">
              <w:t xml:space="preserve"> text box.</w:t>
            </w:r>
          </w:p>
          <w:p w:rsidR="00C93B07" w:rsidRPr="00C93B07" w:rsidRDefault="00C93B07" w:rsidP="000835BA">
            <w:pPr>
              <w:pStyle w:val="SBSLevel2"/>
            </w:pPr>
            <w:r w:rsidRPr="00C93B07">
              <w:t xml:space="preserve">Under </w:t>
            </w:r>
            <w:r w:rsidRPr="000835BA">
              <w:rPr>
                <w:rStyle w:val="Commands"/>
              </w:rPr>
              <w:t>Top-level source type</w:t>
            </w:r>
            <w:r w:rsidRPr="00C93B07">
              <w:t xml:space="preserve">, select </w:t>
            </w:r>
            <w:r w:rsidRPr="000835BA">
              <w:rPr>
                <w:rStyle w:val="Commands"/>
              </w:rPr>
              <w:t>HDL</w:t>
            </w:r>
            <w:r w:rsidRPr="00C93B07">
              <w:t>.</w:t>
            </w:r>
          </w:p>
          <w:p w:rsidR="00C93B07" w:rsidRPr="00C93B07" w:rsidRDefault="00C93B07" w:rsidP="0025425E">
            <w:pPr>
              <w:pStyle w:val="SBSLevel2"/>
            </w:pPr>
            <w:r w:rsidRPr="00C93B07">
              <w:t xml:space="preserve">Click </w:t>
            </w:r>
            <w:r w:rsidRPr="000835BA">
              <w:rPr>
                <w:rStyle w:val="Commands"/>
              </w:rPr>
              <w:t>Next</w:t>
            </w:r>
            <w:r w:rsidRPr="00C93B07">
              <w:t>.</w:t>
            </w:r>
          </w:p>
        </w:tc>
        <w:tc>
          <w:tcPr>
            <w:tcW w:w="6642" w:type="dxa"/>
            <w:tcMar>
              <w:left w:w="72" w:type="dxa"/>
            </w:tcMar>
          </w:tcPr>
          <w:p w:rsidR="00C93B07" w:rsidRPr="00C93B07" w:rsidRDefault="005D4989" w:rsidP="00367914">
            <w:pPr>
              <w:rPr>
                <w:rFonts w:ascii="Franklin Gothic Medium" w:hAnsi="Franklin Gothic Medium" w:cs="Aharoni"/>
              </w:rPr>
            </w:pPr>
            <w:r>
              <w:rPr>
                <w:rFonts w:ascii="Franklin Gothic Medium" w:hAnsi="Franklin Gothic Medium" w:cs="Aharoni"/>
                <w:noProof/>
              </w:rPr>
              <w:drawing>
                <wp:inline distT="0" distB="0" distL="0" distR="0">
                  <wp:extent cx="3790950" cy="3018100"/>
                  <wp:effectExtent l="171450" t="133350" r="361950" b="29660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783714" cy="301233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10350" w:type="dxa"/>
            <w:gridSpan w:val="2"/>
          </w:tcPr>
          <w:p w:rsidR="00C93B07" w:rsidRPr="00D150B1" w:rsidRDefault="00C93B07" w:rsidP="00DC576E">
            <w:r w:rsidRPr="00D150B1">
              <w:rPr>
                <w:rStyle w:val="Commands"/>
              </w:rPr>
              <w:t>NOTE</w:t>
            </w:r>
            <w:r w:rsidRPr="00D150B1">
              <w:t>:</w:t>
            </w:r>
            <w:r w:rsidRPr="00D150B1">
              <w:tab/>
              <w:t xml:space="preserve">File names must start with a letter. Use underscores </w:t>
            </w:r>
            <w:proofErr w:type="gramStart"/>
            <w:r w:rsidRPr="00D150B1">
              <w:t>( _</w:t>
            </w:r>
            <w:proofErr w:type="gramEnd"/>
            <w:r w:rsidRPr="00D150B1">
              <w:t xml:space="preserve"> ) for readability. Do not use hyphens (-); although the file name will work, the entity name will not. </w:t>
            </w:r>
          </w:p>
        </w:tc>
      </w:tr>
      <w:tr w:rsidR="00C93B07" w:rsidRPr="00D150B1" w:rsidTr="00367914">
        <w:tc>
          <w:tcPr>
            <w:tcW w:w="3708" w:type="dxa"/>
          </w:tcPr>
          <w:p w:rsidR="0025425E" w:rsidRDefault="0025425E" w:rsidP="00DC576E">
            <w:pPr>
              <w:pStyle w:val="SBSLevel1"/>
              <w:keepNext/>
            </w:pPr>
            <w:r w:rsidRPr="00C93B07">
              <w:lastRenderedPageBreak/>
              <w:t>The Project Settings dialog box opens.</w:t>
            </w:r>
          </w:p>
          <w:p w:rsidR="00C93B07" w:rsidRPr="00D150B1" w:rsidRDefault="00C93B07" w:rsidP="00DC576E">
            <w:pPr>
              <w:pStyle w:val="SBSLevel1"/>
              <w:keepNext/>
            </w:pPr>
            <w:r w:rsidRPr="00D150B1">
              <w:rPr>
                <w:rStyle w:val="PageNumber"/>
              </w:rPr>
              <w:t xml:space="preserve">Select </w:t>
            </w:r>
            <w:r w:rsidRPr="00D150B1">
              <w:rPr>
                <w:rStyle w:val="Commands"/>
              </w:rPr>
              <w:t>Spartan-6 SP601 Evaluation Platform</w:t>
            </w:r>
            <w:r w:rsidRPr="00D150B1">
              <w:rPr>
                <w:rStyle w:val="PageNumber"/>
              </w:rPr>
              <w:t xml:space="preserve"> </w:t>
            </w:r>
            <w:r w:rsidRPr="00D150B1">
              <w:t>from</w:t>
            </w:r>
            <w:r w:rsidRPr="00D150B1">
              <w:rPr>
                <w:rStyle w:val="PageNumber"/>
              </w:rPr>
              <w:t xml:space="preserve"> the </w:t>
            </w:r>
            <w:r w:rsidRPr="00D150B1">
              <w:rPr>
                <w:rStyle w:val="Commands"/>
              </w:rPr>
              <w:t>Evaluation Development Board</w:t>
            </w:r>
            <w:r w:rsidRPr="00D150B1">
              <w:rPr>
                <w:rStyle w:val="PageNumber"/>
              </w:rPr>
              <w:t xml:space="preserve"> drop </w:t>
            </w:r>
            <w:r w:rsidRPr="00D150B1">
              <w:t>down</w:t>
            </w:r>
            <w:r w:rsidRPr="00D150B1">
              <w:rPr>
                <w:rStyle w:val="PageNumber"/>
              </w:rPr>
              <w:t xml:space="preserve"> menu. </w:t>
            </w:r>
            <w:r w:rsidRPr="00D150B1">
              <w:rPr>
                <w:rStyle w:val="PageNumber"/>
              </w:rPr>
              <w:br/>
            </w:r>
            <w:r w:rsidRPr="00D150B1">
              <w:rPr>
                <w:rStyle w:val="PageNumber"/>
              </w:rPr>
              <w:br/>
            </w:r>
            <w:r w:rsidRPr="00D150B1">
              <w:t xml:space="preserve">The </w:t>
            </w:r>
            <w:r w:rsidRPr="00D150B1">
              <w:rPr>
                <w:rStyle w:val="Commands"/>
              </w:rPr>
              <w:t>Product Category</w:t>
            </w:r>
            <w:r w:rsidRPr="00D150B1">
              <w:t xml:space="preserve">, </w:t>
            </w:r>
            <w:r w:rsidRPr="00D150B1">
              <w:rPr>
                <w:rStyle w:val="Commands"/>
              </w:rPr>
              <w:t>Family</w:t>
            </w:r>
            <w:r w:rsidRPr="00D150B1">
              <w:t xml:space="preserve">, </w:t>
            </w:r>
            <w:r w:rsidRPr="00D150B1">
              <w:rPr>
                <w:rStyle w:val="Commands"/>
              </w:rPr>
              <w:t>Device</w:t>
            </w:r>
            <w:r w:rsidRPr="00D150B1">
              <w:t xml:space="preserve">, </w:t>
            </w:r>
            <w:r w:rsidRPr="00D150B1">
              <w:rPr>
                <w:rStyle w:val="Commands"/>
              </w:rPr>
              <w:t>Package</w:t>
            </w:r>
            <w:r w:rsidRPr="00D150B1">
              <w:t xml:space="preserve">, and </w:t>
            </w:r>
            <w:r w:rsidRPr="00D150B1">
              <w:rPr>
                <w:rStyle w:val="Commands"/>
              </w:rPr>
              <w:t>Speed</w:t>
            </w:r>
            <w:r w:rsidRPr="00D150B1">
              <w:t xml:space="preserve"> should all automatically populate (top half of the screen). You will need to set some options in the lower half of the dialog box. </w:t>
            </w:r>
            <w:r w:rsidRPr="00D150B1">
              <w:br/>
            </w:r>
            <w:r w:rsidRPr="00D150B1">
              <w:br/>
              <w:t xml:space="preserve">Select </w:t>
            </w:r>
            <w:r w:rsidRPr="00D150B1">
              <w:rPr>
                <w:rStyle w:val="Commands"/>
              </w:rPr>
              <w:t>VHDL</w:t>
            </w:r>
            <w:r w:rsidRPr="00D150B1">
              <w:t xml:space="preserve"> from the </w:t>
            </w:r>
            <w:r w:rsidRPr="00D150B1">
              <w:rPr>
                <w:rStyle w:val="Commands"/>
              </w:rPr>
              <w:t>Preferred Language</w:t>
            </w:r>
            <w:r w:rsidRPr="00D150B1">
              <w:t xml:space="preserve"> drop down menu. </w:t>
            </w:r>
            <w:r w:rsidRPr="00D150B1">
              <w:br/>
            </w:r>
            <w:r w:rsidRPr="00D150B1">
              <w:br/>
              <w:t>The Project Settings should resemble the figure to the right.</w:t>
            </w:r>
          </w:p>
          <w:p w:rsidR="00C93B07" w:rsidRPr="00D150B1" w:rsidRDefault="00C93B07" w:rsidP="00367914">
            <w:pPr>
              <w:pStyle w:val="SBSLevel1"/>
            </w:pPr>
            <w:r w:rsidRPr="00D150B1">
              <w:t xml:space="preserve">Click </w:t>
            </w:r>
            <w:r w:rsidRPr="00D150B1">
              <w:rPr>
                <w:rStyle w:val="Commands"/>
              </w:rPr>
              <w:t>Next</w:t>
            </w:r>
            <w:r w:rsidRPr="00D150B1">
              <w:t xml:space="preserve">. </w:t>
            </w:r>
          </w:p>
        </w:tc>
        <w:tc>
          <w:tcPr>
            <w:tcW w:w="6642" w:type="dxa"/>
            <w:tcMar>
              <w:left w:w="72" w:type="dxa"/>
            </w:tcMar>
          </w:tcPr>
          <w:p w:rsidR="0025425E" w:rsidRDefault="0025425E" w:rsidP="00367914"/>
          <w:p w:rsidR="00C93B07" w:rsidRPr="00D150B1" w:rsidRDefault="0025425E" w:rsidP="0025425E">
            <w:r>
              <w:rPr>
                <w:noProof/>
              </w:rPr>
              <w:drawing>
                <wp:inline distT="0" distB="0" distL="0" distR="0">
                  <wp:extent cx="3831590" cy="3058040"/>
                  <wp:effectExtent l="171450" t="133350" r="359410" b="31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828599" cy="305565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10350" w:type="dxa"/>
            <w:gridSpan w:val="2"/>
          </w:tcPr>
          <w:p w:rsidR="00C93B07" w:rsidRPr="00D150B1" w:rsidRDefault="00C93B07" w:rsidP="00367914">
            <w:pPr>
              <w:pStyle w:val="NOTE"/>
              <w:rPr>
                <w:noProof/>
              </w:rPr>
            </w:pPr>
            <w:r w:rsidRPr="00D150B1">
              <w:rPr>
                <w:rStyle w:val="Commands"/>
              </w:rPr>
              <w:t>NOTE</w:t>
            </w:r>
            <w:r w:rsidRPr="00D150B1">
              <w:t>:</w:t>
            </w:r>
            <w:r w:rsidRPr="00D150B1">
              <w:tab/>
              <w:t xml:space="preserve">The options specified are for </w:t>
            </w:r>
            <w:r w:rsidRPr="00D150B1">
              <w:rPr>
                <w:rStyle w:val="PageNumber"/>
              </w:rPr>
              <w:t xml:space="preserve">the </w:t>
            </w:r>
            <w:r w:rsidRPr="00D150B1">
              <w:rPr>
                <w:rStyle w:val="Commands"/>
              </w:rPr>
              <w:t>Spartan 6 LX FPGA</w:t>
            </w:r>
            <w:r w:rsidRPr="00D150B1">
              <w:rPr>
                <w:rStyle w:val="PageNumber"/>
              </w:rPr>
              <w:t xml:space="preserve">. Your board might be different than the board used for these instructions. Board specifications are printed on the FPGA chip in the middle of the board. The board information is also listed on the box it came in. </w:t>
            </w:r>
          </w:p>
        </w:tc>
      </w:tr>
      <w:tr w:rsidR="00C93B07" w:rsidRPr="00D150B1" w:rsidTr="00367914">
        <w:tc>
          <w:tcPr>
            <w:tcW w:w="3708" w:type="dxa"/>
          </w:tcPr>
          <w:p w:rsidR="00C93B07" w:rsidRPr="00D150B1" w:rsidRDefault="00C93B07" w:rsidP="00367914">
            <w:pPr>
              <w:pStyle w:val="SBSLevel1"/>
              <w:rPr>
                <w:rStyle w:val="PageNumber"/>
              </w:rPr>
            </w:pPr>
            <w:r w:rsidRPr="00D150B1">
              <w:t xml:space="preserve">The Project Summary displays. Verify the file type and name are correct then click </w:t>
            </w:r>
            <w:r w:rsidRPr="00D150B1">
              <w:rPr>
                <w:rStyle w:val="Commands"/>
              </w:rPr>
              <w:t>Finish</w:t>
            </w:r>
            <w:r w:rsidRPr="00D150B1">
              <w:t xml:space="preserve"> to complete the New Project creation process. </w:t>
            </w:r>
          </w:p>
        </w:tc>
        <w:tc>
          <w:tcPr>
            <w:tcW w:w="6642" w:type="dxa"/>
            <w:tcMar>
              <w:left w:w="72" w:type="dxa"/>
            </w:tcMar>
          </w:tcPr>
          <w:p w:rsidR="00C93B07" w:rsidRPr="00D150B1" w:rsidRDefault="005D4989" w:rsidP="00367914">
            <w:r>
              <w:rPr>
                <w:noProof/>
              </w:rPr>
              <w:drawing>
                <wp:inline distT="0" distB="0" distL="0" distR="0">
                  <wp:extent cx="2743200" cy="2180761"/>
                  <wp:effectExtent l="171450" t="133350" r="361950" b="295739"/>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743200" cy="218076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3708" w:type="dxa"/>
          </w:tcPr>
          <w:p w:rsidR="00C93B07" w:rsidRDefault="00C93B07" w:rsidP="00367914">
            <w:pPr>
              <w:pStyle w:val="NOTE"/>
            </w:pPr>
            <w:r w:rsidRPr="00E90463">
              <w:rPr>
                <w:rStyle w:val="Commands"/>
                <w:noProof/>
              </w:rPr>
              <w:lastRenderedPageBreak/>
              <w:t>NOTE</w:t>
            </w:r>
            <w:r w:rsidRPr="00E90463">
              <w:rPr>
                <w:noProof/>
              </w:rPr>
              <w:t xml:space="preserve">:  </w:t>
            </w:r>
            <w:r w:rsidRPr="0077398E">
              <w:t xml:space="preserve">There are three main files associated with this tutorial.  </w:t>
            </w:r>
            <w:r>
              <w:t xml:space="preserve">The project files are in the </w:t>
            </w:r>
            <w:r w:rsidR="005D4989">
              <w:rPr>
                <w:rStyle w:val="Commands"/>
              </w:rPr>
              <w:t>counter</w:t>
            </w:r>
            <w:r w:rsidRPr="006850B2">
              <w:rPr>
                <w:rStyle w:val="Commands"/>
              </w:rPr>
              <w:t>.zip</w:t>
            </w:r>
            <w:r>
              <w:t xml:space="preserve"> file. </w:t>
            </w:r>
            <w:r>
              <w:br/>
            </w:r>
            <w:r>
              <w:br/>
              <w:t xml:space="preserve">We will be adding the files from the </w:t>
            </w:r>
            <w:r w:rsidR="005D4989">
              <w:t>counter</w:t>
            </w:r>
            <w:r>
              <w:t xml:space="preserve">.zip file to our new project. </w:t>
            </w:r>
          </w:p>
          <w:p w:rsidR="00C93B07" w:rsidRPr="00D150B1" w:rsidRDefault="00C93B07" w:rsidP="005D4989">
            <w:pPr>
              <w:pStyle w:val="SBSLevel1"/>
            </w:pPr>
            <w:r>
              <w:t xml:space="preserve">Using Windows Explorer </w:t>
            </w:r>
            <w:r w:rsidRPr="00EC1F53">
              <w:rPr>
                <w:rStyle w:val="Commands"/>
              </w:rPr>
              <w:t>move</w:t>
            </w:r>
            <w:r>
              <w:t xml:space="preserve"> these three files to your project folder.</w:t>
            </w:r>
            <w:r w:rsidRPr="00E90463">
              <w:rPr>
                <w:noProof/>
              </w:rPr>
              <w:t xml:space="preserve"> </w:t>
            </w:r>
          </w:p>
        </w:tc>
        <w:tc>
          <w:tcPr>
            <w:tcW w:w="6642" w:type="dxa"/>
            <w:tcMar>
              <w:left w:w="72" w:type="dxa"/>
            </w:tcMar>
          </w:tcPr>
          <w:p w:rsidR="00C93B07" w:rsidRDefault="005D4989" w:rsidP="00367914">
            <w:pPr>
              <w:rPr>
                <w:noProof/>
              </w:rPr>
            </w:pPr>
            <w:r>
              <w:rPr>
                <w:noProof/>
              </w:rPr>
              <w:drawing>
                <wp:inline distT="0" distB="0" distL="0" distR="0">
                  <wp:extent cx="2582545" cy="1099185"/>
                  <wp:effectExtent l="171450" t="133350" r="370205" b="3105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2582545" cy="109918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3708" w:type="dxa"/>
          </w:tcPr>
          <w:p w:rsidR="00C93B07" w:rsidRDefault="005D4989" w:rsidP="00367914">
            <w:pPr>
              <w:pStyle w:val="SBSLevel1"/>
            </w:pPr>
            <w:r>
              <w:t xml:space="preserve">In Xilinx ISE® </w:t>
            </w:r>
            <w:proofErr w:type="gramStart"/>
            <w:r>
              <w:t>s</w:t>
            </w:r>
            <w:r w:rsidR="00C93B07">
              <w:t>elect</w:t>
            </w:r>
            <w:proofErr w:type="gramEnd"/>
            <w:r w:rsidR="00C93B07">
              <w:t xml:space="preserve"> </w:t>
            </w:r>
            <w:r w:rsidR="00C93B07" w:rsidRPr="00EC1F53">
              <w:rPr>
                <w:rStyle w:val="Commands"/>
              </w:rPr>
              <w:t xml:space="preserve">Project </w:t>
            </w:r>
            <w:r w:rsidR="00C93B07" w:rsidRPr="00EC1F53">
              <w:rPr>
                <w:rStyle w:val="Commands"/>
              </w:rPr>
              <w:sym w:font="Wingdings" w:char="F0E0"/>
            </w:r>
            <w:r w:rsidR="00C93B07" w:rsidRPr="00EC1F53">
              <w:rPr>
                <w:rStyle w:val="Commands"/>
              </w:rPr>
              <w:t xml:space="preserve"> Add Source</w:t>
            </w:r>
            <w:r w:rsidR="00C93B07">
              <w:t xml:space="preserve"> from the menu or </w:t>
            </w:r>
            <w:r w:rsidR="00C93B07" w:rsidRPr="00EC1F53">
              <w:rPr>
                <w:rStyle w:val="Commands"/>
              </w:rPr>
              <w:t>Right-click</w:t>
            </w:r>
            <w:r w:rsidR="00C93B07">
              <w:t xml:space="preserve"> in the Hierarchy pane and select </w:t>
            </w:r>
            <w:r w:rsidR="00C93B07" w:rsidRPr="00EC1F53">
              <w:rPr>
                <w:rStyle w:val="Commands"/>
              </w:rPr>
              <w:t>Add Source</w:t>
            </w:r>
            <w:r w:rsidR="00C93B07">
              <w:t xml:space="preserve"> from the shortcut menu. The </w:t>
            </w:r>
            <w:r w:rsidR="00C93B07" w:rsidRPr="005C69B6">
              <w:rPr>
                <w:rStyle w:val="Commands"/>
              </w:rPr>
              <w:t>Add Source</w:t>
            </w:r>
            <w:r w:rsidR="00C93B07">
              <w:t xml:space="preserve"> dialog box opens.</w:t>
            </w:r>
          </w:p>
          <w:p w:rsidR="00C93B07" w:rsidRDefault="00C93B07" w:rsidP="005D4989">
            <w:pPr>
              <w:pStyle w:val="SBSLevel1"/>
            </w:pPr>
            <w:r w:rsidRPr="005C69B6">
              <w:rPr>
                <w:rStyle w:val="Commands"/>
              </w:rPr>
              <w:t>Select</w:t>
            </w:r>
            <w:r>
              <w:t xml:space="preserve"> the three files that were </w:t>
            </w:r>
            <w:r w:rsidR="005D4989">
              <w:t>moved</w:t>
            </w:r>
            <w:r>
              <w:t xml:space="preserve"> to the project directory earlier. </w:t>
            </w:r>
            <w:r w:rsidRPr="005C69B6">
              <w:rPr>
                <w:rStyle w:val="Commands"/>
              </w:rPr>
              <w:t>Click</w:t>
            </w:r>
            <w:r>
              <w:t xml:space="preserve"> the </w:t>
            </w:r>
            <w:r w:rsidRPr="005C69B6">
              <w:rPr>
                <w:rStyle w:val="Commands"/>
              </w:rPr>
              <w:t>Open</w:t>
            </w:r>
            <w:r>
              <w:t xml:space="preserve"> button. The </w:t>
            </w:r>
            <w:r w:rsidRPr="0016737D">
              <w:rPr>
                <w:rStyle w:val="Commands"/>
              </w:rPr>
              <w:t>Adding Source Files…</w:t>
            </w:r>
            <w:r>
              <w:t xml:space="preserve"> dialog box opens. </w:t>
            </w:r>
          </w:p>
        </w:tc>
        <w:tc>
          <w:tcPr>
            <w:tcW w:w="6642" w:type="dxa"/>
            <w:tcMar>
              <w:left w:w="72" w:type="dxa"/>
            </w:tcMar>
          </w:tcPr>
          <w:p w:rsidR="00C93B07" w:rsidRDefault="005D4989" w:rsidP="00367914">
            <w:pPr>
              <w:rPr>
                <w:noProof/>
              </w:rPr>
            </w:pPr>
            <w:r>
              <w:rPr>
                <w:noProof/>
              </w:rPr>
              <w:drawing>
                <wp:inline distT="0" distB="0" distL="0" distR="0">
                  <wp:extent cx="3018790" cy="2262062"/>
                  <wp:effectExtent l="171450" t="133350" r="353060" b="30968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027652" cy="226870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3708" w:type="dxa"/>
          </w:tcPr>
          <w:p w:rsidR="00C93B07" w:rsidRDefault="00C93B07" w:rsidP="00367914">
            <w:pPr>
              <w:pStyle w:val="SBSLevel1"/>
            </w:pPr>
            <w:r>
              <w:t xml:space="preserve">Click the </w:t>
            </w:r>
            <w:r w:rsidRPr="005D4989">
              <w:rPr>
                <w:rStyle w:val="Commands"/>
              </w:rPr>
              <w:t>OK</w:t>
            </w:r>
            <w:r>
              <w:t xml:space="preserve"> button to complete the add files process. </w:t>
            </w:r>
          </w:p>
          <w:p w:rsidR="00C93B07" w:rsidRDefault="00C93B07" w:rsidP="00367914">
            <w:pPr>
              <w:pStyle w:val="NOTE"/>
            </w:pPr>
            <w:r w:rsidRPr="00E90463">
              <w:rPr>
                <w:rStyle w:val="Commands"/>
              </w:rPr>
              <w:t>NOTE</w:t>
            </w:r>
            <w:r w:rsidRPr="00E90463">
              <w:t xml:space="preserve">:  </w:t>
            </w:r>
            <w:r>
              <w:t>A</w:t>
            </w:r>
            <w:r w:rsidRPr="0016737D">
              <w:t xml:space="preserve">ll three project files </w:t>
            </w:r>
            <w:r>
              <w:t>display</w:t>
            </w:r>
            <w:r w:rsidRPr="0016737D">
              <w:t xml:space="preserve"> with a green checkmark </w:t>
            </w:r>
            <w:r>
              <w:t xml:space="preserve">to the left of the file name. This lets us know that ISE </w:t>
            </w:r>
            <w:r w:rsidRPr="0016737D">
              <w:t xml:space="preserve">understands the design </w:t>
            </w:r>
            <w:r>
              <w:t xml:space="preserve">association of each of </w:t>
            </w:r>
            <w:r w:rsidRPr="0016737D">
              <w:t>the files.</w:t>
            </w:r>
          </w:p>
        </w:tc>
        <w:tc>
          <w:tcPr>
            <w:tcW w:w="6642" w:type="dxa"/>
            <w:tcMar>
              <w:left w:w="72" w:type="dxa"/>
            </w:tcMar>
          </w:tcPr>
          <w:p w:rsidR="00C93B07" w:rsidRDefault="005D4989" w:rsidP="00367914">
            <w:pPr>
              <w:rPr>
                <w:noProof/>
              </w:rPr>
            </w:pPr>
            <w:r>
              <w:rPr>
                <w:noProof/>
              </w:rPr>
              <w:drawing>
                <wp:inline distT="0" distB="0" distL="0" distR="0">
                  <wp:extent cx="1982470" cy="1738585"/>
                  <wp:effectExtent l="171450" t="133350" r="360680" b="299765"/>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979645" cy="173610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93B07" w:rsidRPr="00D150B1" w:rsidTr="00367914">
        <w:tc>
          <w:tcPr>
            <w:tcW w:w="3708" w:type="dxa"/>
          </w:tcPr>
          <w:p w:rsidR="00564051" w:rsidRDefault="00C93B07" w:rsidP="00564051">
            <w:pPr>
              <w:pStyle w:val="SBSLevel1"/>
              <w:keepNext/>
              <w:keepLines/>
            </w:pPr>
            <w:r>
              <w:lastRenderedPageBreak/>
              <w:t xml:space="preserve">The files are added to the </w:t>
            </w:r>
            <w:r w:rsidR="005D4989">
              <w:rPr>
                <w:rStyle w:val="Commands"/>
              </w:rPr>
              <w:t>Counter</w:t>
            </w:r>
            <w:r>
              <w:t xml:space="preserve"> project.</w:t>
            </w:r>
          </w:p>
        </w:tc>
        <w:tc>
          <w:tcPr>
            <w:tcW w:w="6642" w:type="dxa"/>
            <w:tcMar>
              <w:left w:w="72" w:type="dxa"/>
            </w:tcMar>
          </w:tcPr>
          <w:p w:rsidR="00C93B07" w:rsidRDefault="00C93B07" w:rsidP="00367914">
            <w:pPr>
              <w:rPr>
                <w:noProof/>
              </w:rPr>
            </w:pPr>
            <w:r>
              <w:rPr>
                <w:noProof/>
              </w:rPr>
              <w:t xml:space="preserve"> </w:t>
            </w:r>
          </w:p>
        </w:tc>
      </w:tr>
      <w:tr w:rsidR="00564051" w:rsidRPr="00D150B1" w:rsidTr="00901475">
        <w:trPr>
          <w:trHeight w:val="4914"/>
        </w:trPr>
        <w:tc>
          <w:tcPr>
            <w:tcW w:w="10350" w:type="dxa"/>
            <w:gridSpan w:val="2"/>
          </w:tcPr>
          <w:p w:rsidR="00564051" w:rsidRDefault="00564051" w:rsidP="00367914">
            <w:pPr>
              <w:rPr>
                <w:noProof/>
              </w:rPr>
            </w:pPr>
            <w:r w:rsidRPr="00564051">
              <w:rPr>
                <w:noProof/>
              </w:rPr>
              <w:drawing>
                <wp:inline distT="0" distB="0" distL="0" distR="0">
                  <wp:extent cx="4241801" cy="1615217"/>
                  <wp:effectExtent l="171450" t="133350" r="368299" b="308833"/>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247824" cy="1617511"/>
                          </a:xfrm>
                          <a:prstGeom prst="rect">
                            <a:avLst/>
                          </a:prstGeom>
                          <a:ln>
                            <a:noFill/>
                          </a:ln>
                          <a:effectLst>
                            <a:outerShdw blurRad="292100" dist="139700" dir="2700000" algn="tl" rotWithShape="0">
                              <a:srgbClr val="333333">
                                <a:alpha val="65000"/>
                              </a:srgbClr>
                            </a:outerShdw>
                          </a:effectLst>
                        </pic:spPr>
                      </pic:pic>
                    </a:graphicData>
                  </a:graphic>
                </wp:inline>
              </w:drawing>
            </w:r>
          </w:p>
          <w:p w:rsidR="00564051" w:rsidRDefault="00564051" w:rsidP="00DE52FF">
            <w:pPr>
              <w:pStyle w:val="NOTE"/>
              <w:rPr>
                <w:noProof/>
              </w:rPr>
            </w:pPr>
            <w:r w:rsidRPr="00E90463">
              <w:rPr>
                <w:rStyle w:val="Commands"/>
              </w:rPr>
              <w:t>NOTE</w:t>
            </w:r>
            <w:r w:rsidRPr="00E90463">
              <w:t xml:space="preserve">:  </w:t>
            </w:r>
            <w:r w:rsidRPr="0077398E">
              <w:t xml:space="preserve">It is important to </w:t>
            </w:r>
            <w:r>
              <w:t xml:space="preserve">understand the file Hierarchy pane. </w:t>
            </w:r>
            <w:r w:rsidRPr="0077398E">
              <w:t xml:space="preserve">The files </w:t>
            </w:r>
            <w:r>
              <w:t xml:space="preserve">display </w:t>
            </w:r>
            <w:r w:rsidRPr="0077398E">
              <w:t xml:space="preserve">in a tree </w:t>
            </w:r>
            <w:r>
              <w:t>structure similar to the file and directory structure on a computer</w:t>
            </w:r>
            <w:r w:rsidRPr="0077398E">
              <w:t xml:space="preserve">. </w:t>
            </w:r>
            <w:r>
              <w:br/>
            </w:r>
            <w:r>
              <w:br/>
              <w:t xml:space="preserve">When Implementation is selected the </w:t>
            </w:r>
            <w:r w:rsidRPr="0077398E">
              <w:t xml:space="preserve">UCF </w:t>
            </w:r>
            <w:r>
              <w:t xml:space="preserve">file </w:t>
            </w:r>
            <w:r w:rsidRPr="0077398E">
              <w:t xml:space="preserve">should </w:t>
            </w:r>
            <w:r>
              <w:t>be</w:t>
            </w:r>
            <w:r w:rsidRPr="0077398E">
              <w:t xml:space="preserve"> below the design file</w:t>
            </w:r>
            <w:r>
              <w:t xml:space="preserve"> it is associated with</w:t>
            </w:r>
            <w:r w:rsidRPr="0077398E">
              <w:t>.</w:t>
            </w:r>
            <w:r>
              <w:br/>
            </w:r>
            <w:r>
              <w:br/>
            </w:r>
            <w:r w:rsidRPr="0077398E">
              <w:t xml:space="preserve">This </w:t>
            </w:r>
            <w:r>
              <w:t>image shows that at the top level is the project, then the chip type. Under the chip are the VHDL file, component VHDL file, and the associated UCF file.</w:t>
            </w:r>
          </w:p>
        </w:tc>
      </w:tr>
    </w:tbl>
    <w:p w:rsidR="00564051" w:rsidRDefault="00564051" w:rsidP="00564051">
      <w:pPr>
        <w:pStyle w:val="Heading2"/>
      </w:pPr>
    </w:p>
    <w:p w:rsidR="00564051" w:rsidRDefault="00564051" w:rsidP="00564051">
      <w:pPr>
        <w:rPr>
          <w:rFonts w:ascii="Franklin Gothic Medium" w:eastAsiaTheme="majorEastAsia" w:hAnsi="Franklin Gothic Medium" w:cstheme="majorBidi"/>
          <w:sz w:val="26"/>
          <w:szCs w:val="26"/>
        </w:rPr>
      </w:pPr>
      <w:r>
        <w:br w:type="page"/>
      </w:r>
    </w:p>
    <w:p w:rsidR="00564051" w:rsidRDefault="008E21D2" w:rsidP="008E21D2">
      <w:pPr>
        <w:pStyle w:val="Heading1"/>
      </w:pPr>
      <w:r w:rsidRPr="00CA0FFC">
        <w:lastRenderedPageBreak/>
        <w:t xml:space="preserve">Lab Procedure </w:t>
      </w:r>
      <w:r>
        <w:t>2</w:t>
      </w:r>
      <w:r w:rsidRPr="00CA0FFC">
        <w:t>:</w:t>
      </w:r>
      <w:r>
        <w:tab/>
      </w:r>
      <w:r w:rsidR="001B2B92">
        <w:t xml:space="preserve">Generate the Programming File (.bit) and </w:t>
      </w:r>
      <w:r>
        <w:br/>
      </w:r>
      <w:r>
        <w:tab/>
      </w:r>
      <w:r>
        <w:tab/>
      </w:r>
      <w:r>
        <w:tab/>
      </w:r>
      <w:r w:rsidR="009C5D15" w:rsidRPr="00D150B1">
        <w:t>Implement design to FPGA board</w:t>
      </w:r>
    </w:p>
    <w:tbl>
      <w:tblPr>
        <w:tblW w:w="10350" w:type="dxa"/>
        <w:tblLayout w:type="fixed"/>
        <w:tblCellMar>
          <w:top w:w="72" w:type="dxa"/>
          <w:left w:w="0" w:type="dxa"/>
          <w:bottom w:w="72" w:type="dxa"/>
          <w:right w:w="0" w:type="dxa"/>
        </w:tblCellMar>
        <w:tblLook w:val="01E0"/>
      </w:tblPr>
      <w:tblGrid>
        <w:gridCol w:w="3708"/>
        <w:gridCol w:w="6642"/>
      </w:tblGrid>
      <w:tr w:rsidR="009C5D15" w:rsidRPr="00D150B1" w:rsidTr="00901475">
        <w:tc>
          <w:tcPr>
            <w:tcW w:w="3708" w:type="dxa"/>
          </w:tcPr>
          <w:p w:rsidR="009C5D15" w:rsidRDefault="001B2B92" w:rsidP="003D7AC7">
            <w:pPr>
              <w:pStyle w:val="SBSLevel1"/>
              <w:keepNext/>
              <w:keepLines/>
              <w:numPr>
                <w:ilvl w:val="0"/>
                <w:numId w:val="10"/>
              </w:numPr>
            </w:pPr>
            <w:r>
              <w:t>Select the top-level .</w:t>
            </w:r>
            <w:proofErr w:type="spellStart"/>
            <w:r>
              <w:t>vhd</w:t>
            </w:r>
            <w:proofErr w:type="spellEnd"/>
            <w:r>
              <w:t xml:space="preserve"> module</w:t>
            </w:r>
            <w:proofErr w:type="gramStart"/>
            <w:r>
              <w:t xml:space="preserve">,  </w:t>
            </w:r>
            <w:r w:rsidRPr="001B2B92">
              <w:rPr>
                <w:rStyle w:val="Commands"/>
              </w:rPr>
              <w:t>counter</w:t>
            </w:r>
            <w:proofErr w:type="gramEnd"/>
            <w:r w:rsidRPr="001B2B92">
              <w:rPr>
                <w:rStyle w:val="Commands"/>
              </w:rPr>
              <w:t xml:space="preserve"> - Behavioral (counter.vhd)</w:t>
            </w:r>
            <w:r>
              <w:t>.</w:t>
            </w:r>
            <w:r w:rsidR="009C5D15">
              <w:t xml:space="preserve"> </w:t>
            </w:r>
          </w:p>
          <w:p w:rsidR="001B2B92" w:rsidRDefault="001B2B92" w:rsidP="00705430">
            <w:pPr>
              <w:pStyle w:val="SBSLevel1"/>
              <w:keepNext/>
              <w:keepLines/>
              <w:numPr>
                <w:ilvl w:val="0"/>
                <w:numId w:val="9"/>
              </w:numPr>
            </w:pPr>
            <w:r>
              <w:t xml:space="preserve">In the Processes pane double-click Generate Programming File. ISE will synthesize, implement and create the .bit file in one step.   </w:t>
            </w:r>
          </w:p>
        </w:tc>
        <w:tc>
          <w:tcPr>
            <w:tcW w:w="6642" w:type="dxa"/>
            <w:tcMar>
              <w:left w:w="72" w:type="dxa"/>
            </w:tcMar>
          </w:tcPr>
          <w:p w:rsidR="009C5D15" w:rsidRDefault="00784D9D" w:rsidP="00901475">
            <w:pPr>
              <w:rPr>
                <w:noProof/>
              </w:rPr>
            </w:pPr>
            <w:r>
              <w:rPr>
                <w:noProof/>
              </w:rPr>
              <w:drawing>
                <wp:inline distT="0" distB="0" distL="0" distR="0">
                  <wp:extent cx="1387642" cy="1861102"/>
                  <wp:effectExtent l="171450" t="133350" r="364958" b="310598"/>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387964" cy="186153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B2B92" w:rsidRPr="00D150B1" w:rsidTr="00901475">
        <w:tc>
          <w:tcPr>
            <w:tcW w:w="3708" w:type="dxa"/>
          </w:tcPr>
          <w:p w:rsidR="001B2B92" w:rsidRPr="00D150B1" w:rsidRDefault="001B2B92" w:rsidP="00705430">
            <w:pPr>
              <w:pStyle w:val="SBSLevel1"/>
              <w:keepNext/>
              <w:keepLines/>
              <w:numPr>
                <w:ilvl w:val="0"/>
                <w:numId w:val="9"/>
              </w:numPr>
            </w:pPr>
            <w:r w:rsidRPr="00A1560B">
              <w:t>Open</w:t>
            </w:r>
            <w:r w:rsidRPr="00D150B1">
              <w:t xml:space="preserve"> </w:t>
            </w:r>
            <w:r w:rsidRPr="00D150B1">
              <w:rPr>
                <w:rStyle w:val="Commands"/>
              </w:rPr>
              <w:t>Digilent Adept</w:t>
            </w:r>
            <w:r w:rsidRPr="00D150B1">
              <w:t xml:space="preserve"> by selecting Start </w:t>
            </w:r>
            <w:r w:rsidRPr="00D150B1">
              <w:rPr>
                <w:rFonts w:eastAsia="MingLiU"/>
              </w:rPr>
              <w:sym w:font="Wingdings" w:char="F0E0"/>
            </w:r>
            <w:r w:rsidRPr="00A1560B">
              <w:rPr>
                <w:rFonts w:eastAsia="MingLiU"/>
              </w:rPr>
              <w:t xml:space="preserve"> All </w:t>
            </w:r>
            <w:r w:rsidRPr="00D150B1">
              <w:t>Programs</w:t>
            </w:r>
            <w:r w:rsidRPr="00D150B1">
              <w:sym w:font="Wingdings" w:char="F0E0"/>
            </w:r>
            <w:r w:rsidRPr="00D150B1">
              <w:t xml:space="preserve"> Digilent </w:t>
            </w:r>
            <w:r w:rsidRPr="00D150B1">
              <w:sym w:font="Wingdings" w:char="F0E0"/>
            </w:r>
            <w:r w:rsidRPr="00D150B1">
              <w:t xml:space="preserve"> Adept </w:t>
            </w:r>
            <w:r w:rsidRPr="00D150B1">
              <w:sym w:font="Wingdings" w:char="F0E0"/>
            </w:r>
            <w:r w:rsidRPr="00D150B1">
              <w:t xml:space="preserve"> Adept</w:t>
            </w:r>
            <w:r w:rsidR="00784D9D">
              <w:t xml:space="preserve">. </w:t>
            </w:r>
            <w:r w:rsidRPr="00D150B1">
              <w:t xml:space="preserve">Your system might have slightly different Start Menu options. </w:t>
            </w:r>
          </w:p>
        </w:tc>
        <w:tc>
          <w:tcPr>
            <w:tcW w:w="6642" w:type="dxa"/>
            <w:tcMar>
              <w:left w:w="72" w:type="dxa"/>
            </w:tcMar>
          </w:tcPr>
          <w:p w:rsidR="001B2B92" w:rsidRPr="00D150B1" w:rsidRDefault="001B2B92" w:rsidP="00901475">
            <w:pPr>
              <w:spacing w:after="0"/>
              <w:rPr>
                <w:noProof/>
              </w:rPr>
            </w:pPr>
            <w:r w:rsidRPr="00D150B1">
              <w:rPr>
                <w:noProof/>
              </w:rPr>
              <w:drawing>
                <wp:inline distT="0" distB="0" distL="0" distR="0">
                  <wp:extent cx="2269490" cy="694055"/>
                  <wp:effectExtent l="171450" t="133350" r="359410" b="29654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269490" cy="6940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B2B92" w:rsidRPr="00D150B1" w:rsidTr="00901475">
        <w:tc>
          <w:tcPr>
            <w:tcW w:w="3708" w:type="dxa"/>
          </w:tcPr>
          <w:p w:rsidR="001B2B92" w:rsidRPr="00D150B1" w:rsidRDefault="001B2B92" w:rsidP="00705430">
            <w:pPr>
              <w:pStyle w:val="SBSLevel1"/>
              <w:numPr>
                <w:ilvl w:val="0"/>
                <w:numId w:val="1"/>
              </w:numPr>
            </w:pPr>
            <w:r w:rsidRPr="00D150B1">
              <w:t xml:space="preserve">Choose </w:t>
            </w:r>
            <w:r w:rsidRPr="00D150B1">
              <w:rPr>
                <w:rStyle w:val="Commands"/>
              </w:rPr>
              <w:t>Nexys3</w:t>
            </w:r>
            <w:r w:rsidRPr="00D150B1">
              <w:t xml:space="preserve"> from the </w:t>
            </w:r>
            <w:r w:rsidRPr="00D150B1">
              <w:rPr>
                <w:rStyle w:val="Commands"/>
              </w:rPr>
              <w:t>Connect Product</w:t>
            </w:r>
            <w:r w:rsidRPr="00D150B1">
              <w:t xml:space="preserve"> drop down menu. </w:t>
            </w:r>
          </w:p>
          <w:p w:rsidR="001B2B92" w:rsidRPr="00D150B1" w:rsidRDefault="001B2B92" w:rsidP="00901475">
            <w:pPr>
              <w:pStyle w:val="NOTE"/>
            </w:pPr>
            <w:r w:rsidRPr="00D150B1">
              <w:rPr>
                <w:rStyle w:val="Commands"/>
              </w:rPr>
              <w:t>NOTE</w:t>
            </w:r>
            <w:r w:rsidRPr="00D150B1">
              <w:t>:  If you do not see Nexys3 as an option, check the USB connection to ensure the board is connected to the computer.</w:t>
            </w:r>
          </w:p>
          <w:p w:rsidR="001B2B92" w:rsidRDefault="001B2B92" w:rsidP="00705430">
            <w:pPr>
              <w:pStyle w:val="SBSLevel1"/>
              <w:numPr>
                <w:ilvl w:val="0"/>
                <w:numId w:val="1"/>
              </w:numPr>
            </w:pPr>
            <w:r w:rsidRPr="00D150B1">
              <w:t xml:space="preserve">Click the </w:t>
            </w:r>
            <w:r w:rsidRPr="000D301A">
              <w:rPr>
                <w:rStyle w:val="Commands"/>
              </w:rPr>
              <w:t>Browse</w:t>
            </w:r>
            <w:r w:rsidRPr="00D150B1">
              <w:t xml:space="preserve"> button. The Open dialog box displays. </w:t>
            </w:r>
          </w:p>
          <w:p w:rsidR="001B2B92" w:rsidRDefault="001B2B92" w:rsidP="00705430">
            <w:pPr>
              <w:pStyle w:val="SBSLevel1"/>
              <w:numPr>
                <w:ilvl w:val="0"/>
                <w:numId w:val="1"/>
              </w:numPr>
            </w:pPr>
            <w:r w:rsidRPr="000D301A">
              <w:t xml:space="preserve">Navigate to the folder of the </w:t>
            </w:r>
            <w:proofErr w:type="gramStart"/>
            <w:r w:rsidR="00784D9D">
              <w:rPr>
                <w:rStyle w:val="Commands"/>
              </w:rPr>
              <w:t>Counters</w:t>
            </w:r>
            <w:r w:rsidRPr="000D301A">
              <w:rPr>
                <w:rStyle w:val="Commands"/>
              </w:rPr>
              <w:t xml:space="preserve"> </w:t>
            </w:r>
            <w:r w:rsidRPr="000D301A">
              <w:t xml:space="preserve"> project</w:t>
            </w:r>
            <w:proofErr w:type="gramEnd"/>
            <w:r w:rsidRPr="000D301A">
              <w:t xml:space="preserve"> and select the </w:t>
            </w:r>
            <w:r w:rsidR="00784D9D">
              <w:rPr>
                <w:rStyle w:val="Commands"/>
              </w:rPr>
              <w:t>counter</w:t>
            </w:r>
            <w:r w:rsidRPr="000D301A">
              <w:rPr>
                <w:rStyle w:val="Commands"/>
              </w:rPr>
              <w:t>.bit</w:t>
            </w:r>
            <w:r w:rsidRPr="000D301A">
              <w:t xml:space="preserve"> file.</w:t>
            </w:r>
          </w:p>
          <w:p w:rsidR="001B2B92" w:rsidRDefault="001B2B92" w:rsidP="00705430">
            <w:pPr>
              <w:pStyle w:val="SBSLevel1"/>
              <w:numPr>
                <w:ilvl w:val="0"/>
                <w:numId w:val="1"/>
              </w:numPr>
            </w:pPr>
            <w:r w:rsidRPr="000D301A">
              <w:t xml:space="preserve">Click the </w:t>
            </w:r>
            <w:r w:rsidRPr="000D301A">
              <w:rPr>
                <w:rStyle w:val="Commands"/>
              </w:rPr>
              <w:t>Open</w:t>
            </w:r>
            <w:r w:rsidRPr="000D301A">
              <w:t xml:space="preserve"> button. The file is displayed in the dropdown list next to the FPGA icon.</w:t>
            </w:r>
          </w:p>
          <w:p w:rsidR="001B2B92" w:rsidRPr="00D150B1" w:rsidRDefault="001B2B92" w:rsidP="00705430">
            <w:pPr>
              <w:pStyle w:val="SBSLevel1"/>
              <w:numPr>
                <w:ilvl w:val="0"/>
                <w:numId w:val="1"/>
              </w:numPr>
            </w:pPr>
            <w:r>
              <w:t xml:space="preserve">Click the </w:t>
            </w:r>
            <w:r w:rsidRPr="000D301A">
              <w:rPr>
                <w:rStyle w:val="Commands"/>
              </w:rPr>
              <w:t>Program</w:t>
            </w:r>
            <w:r>
              <w:t xml:space="preserve"> button. The bit file is programmed to the FPGA </w:t>
            </w:r>
            <w:r>
              <w:lastRenderedPageBreak/>
              <w:t xml:space="preserve">board. </w:t>
            </w:r>
          </w:p>
        </w:tc>
        <w:tc>
          <w:tcPr>
            <w:tcW w:w="6642" w:type="dxa"/>
            <w:tcMar>
              <w:left w:w="72" w:type="dxa"/>
            </w:tcMar>
          </w:tcPr>
          <w:p w:rsidR="001B2B92" w:rsidRPr="00D150B1" w:rsidRDefault="00784D9D" w:rsidP="00901475">
            <w:pPr>
              <w:spacing w:after="0"/>
              <w:rPr>
                <w:noProof/>
              </w:rPr>
            </w:pPr>
            <w:r>
              <w:rPr>
                <w:noProof/>
              </w:rPr>
              <w:lastRenderedPageBreak/>
              <w:drawing>
                <wp:inline distT="0" distB="0" distL="0" distR="0">
                  <wp:extent cx="3831590" cy="1469283"/>
                  <wp:effectExtent l="171450" t="133350" r="359410" b="302367"/>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846892" cy="147515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B2B92" w:rsidRPr="00D150B1" w:rsidTr="00901475">
        <w:tc>
          <w:tcPr>
            <w:tcW w:w="3708" w:type="dxa"/>
          </w:tcPr>
          <w:p w:rsidR="001B2B92" w:rsidRPr="00D150B1" w:rsidRDefault="001B2B92" w:rsidP="00705430">
            <w:pPr>
              <w:pStyle w:val="SBSLevel1"/>
              <w:numPr>
                <w:ilvl w:val="0"/>
                <w:numId w:val="1"/>
              </w:numPr>
            </w:pPr>
            <w:r>
              <w:lastRenderedPageBreak/>
              <w:t xml:space="preserve">Once the program is downloaded to the FPGA board the status window will display </w:t>
            </w:r>
            <w:r w:rsidRPr="000D301A">
              <w:rPr>
                <w:rStyle w:val="Commands"/>
              </w:rPr>
              <w:t>Programming Successful</w:t>
            </w:r>
            <w:r>
              <w:t xml:space="preserve">. </w:t>
            </w:r>
          </w:p>
        </w:tc>
        <w:tc>
          <w:tcPr>
            <w:tcW w:w="6642" w:type="dxa"/>
            <w:tcMar>
              <w:left w:w="72" w:type="dxa"/>
            </w:tcMar>
          </w:tcPr>
          <w:p w:rsidR="001B2B92" w:rsidRDefault="00784D9D" w:rsidP="00901475">
            <w:pPr>
              <w:spacing w:after="0"/>
              <w:rPr>
                <w:noProof/>
              </w:rPr>
            </w:pPr>
            <w:r>
              <w:rPr>
                <w:noProof/>
              </w:rPr>
              <w:drawing>
                <wp:inline distT="0" distB="0" distL="0" distR="0">
                  <wp:extent cx="3872230" cy="662665"/>
                  <wp:effectExtent l="171450" t="133350" r="356870" b="30888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3964619" cy="67847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C1017" w:rsidRPr="00D150B1" w:rsidTr="0060362F">
        <w:trPr>
          <w:trHeight w:val="24"/>
        </w:trPr>
        <w:tc>
          <w:tcPr>
            <w:tcW w:w="3708" w:type="dxa"/>
          </w:tcPr>
          <w:p w:rsidR="006C1017" w:rsidRPr="00937EBB" w:rsidRDefault="006C1017" w:rsidP="0060362F">
            <w:pPr>
              <w:pStyle w:val="SBSLevel1"/>
              <w:numPr>
                <w:ilvl w:val="0"/>
                <w:numId w:val="1"/>
              </w:numPr>
            </w:pPr>
            <w:r>
              <w:t xml:space="preserve">Close Adept. </w:t>
            </w:r>
          </w:p>
        </w:tc>
        <w:tc>
          <w:tcPr>
            <w:tcW w:w="6642" w:type="dxa"/>
            <w:noWrap/>
            <w:tcMar>
              <w:left w:w="72" w:type="dxa"/>
            </w:tcMar>
          </w:tcPr>
          <w:p w:rsidR="006C1017" w:rsidRPr="00CE5D00" w:rsidRDefault="006C1017" w:rsidP="0060362F">
            <w:pPr>
              <w:rPr>
                <w:noProof/>
              </w:rPr>
            </w:pPr>
          </w:p>
        </w:tc>
      </w:tr>
      <w:tr w:rsidR="00670B8D" w:rsidRPr="00D150B1" w:rsidTr="00901475">
        <w:trPr>
          <w:trHeight w:val="24"/>
        </w:trPr>
        <w:tc>
          <w:tcPr>
            <w:tcW w:w="10350" w:type="dxa"/>
            <w:gridSpan w:val="2"/>
          </w:tcPr>
          <w:p w:rsidR="00670B8D" w:rsidRDefault="00670B8D" w:rsidP="00670B8D">
            <w:r>
              <w:t xml:space="preserve">Now that the FPGA is programmed, the small green LEDs should be flashing quite rapidly, as they count in binary. The red </w:t>
            </w:r>
            <w:r w:rsidR="004D267A">
              <w:t>cathode</w:t>
            </w:r>
            <w:r>
              <w:t xml:space="preserve"> LEDs should be quickly counting in hexadecimal, from 0 – C5C1 (or 50,625 in decimal) after which they will start at 0 again. </w:t>
            </w:r>
          </w:p>
          <w:p w:rsidR="00670B8D" w:rsidRDefault="00670B8D" w:rsidP="00670B8D">
            <w:pPr>
              <w:pStyle w:val="NOTE"/>
            </w:pPr>
            <w:r w:rsidRPr="00E90463">
              <w:rPr>
                <w:rStyle w:val="Commands"/>
              </w:rPr>
              <w:t>NOTE</w:t>
            </w:r>
            <w:r w:rsidRPr="00E90463">
              <w:t xml:space="preserve">:  </w:t>
            </w:r>
            <w:r>
              <w:t xml:space="preserve">We used a binary and a hexadecimal counter for this Lab. Binary is a base 2 system. Hexadecimal is a base 16 system, so instead of going from 0-9, it goes from 0-15. The numbers 0-9 are still the same, but the letters A, B, C, D, E, and F represent 10-15 respectively. </w:t>
            </w:r>
            <w:r w:rsidR="006C1017">
              <w:t xml:space="preserve">Our number system is </w:t>
            </w:r>
            <w:r w:rsidR="00A405CB">
              <w:t xml:space="preserve">decimal, or </w:t>
            </w:r>
            <w:r w:rsidR="006C1017">
              <w:t xml:space="preserve">base 10. The base of </w:t>
            </w:r>
            <w:r w:rsidR="00A405CB">
              <w:t>a</w:t>
            </w:r>
            <w:r w:rsidR="006C1017">
              <w:t xml:space="preserve"> number is represented</w:t>
            </w:r>
            <w:r w:rsidR="00A405CB">
              <w:t xml:space="preserve"> by the subscript base number, i.e. fifteen is represented as 15</w:t>
            </w:r>
            <w:r w:rsidR="00A405CB" w:rsidRPr="00A405CB">
              <w:rPr>
                <w:vertAlign w:val="subscript"/>
              </w:rPr>
              <w:t>10</w:t>
            </w:r>
            <w:r w:rsidR="00A405CB">
              <w:rPr>
                <w:vertAlign w:val="subscript"/>
              </w:rPr>
              <w:t xml:space="preserve"> </w:t>
            </w:r>
            <w:r w:rsidR="00A405CB">
              <w:t>in decimal (base 10), 1111</w:t>
            </w:r>
            <w:r w:rsidR="00A405CB" w:rsidRPr="00A405CB">
              <w:rPr>
                <w:vertAlign w:val="subscript"/>
              </w:rPr>
              <w:t>2</w:t>
            </w:r>
            <w:r w:rsidR="00A405CB">
              <w:t xml:space="preserve"> in binary (base 2), or F</w:t>
            </w:r>
            <w:r w:rsidR="00A405CB" w:rsidRPr="00A405CB">
              <w:rPr>
                <w:vertAlign w:val="subscript"/>
              </w:rPr>
              <w:t>16</w:t>
            </w:r>
            <w:r w:rsidR="00A405CB">
              <w:t xml:space="preserve"> in hexadecimal (base 16). Another example using twenty-seven: 27</w:t>
            </w:r>
            <w:r w:rsidR="00A405CB" w:rsidRPr="00A405CB">
              <w:rPr>
                <w:vertAlign w:val="subscript"/>
              </w:rPr>
              <w:t>10</w:t>
            </w:r>
            <w:r w:rsidR="00A405CB">
              <w:t xml:space="preserve">, </w:t>
            </w:r>
            <w:r w:rsidR="00A405CB" w:rsidRPr="00A405CB">
              <w:t>11011</w:t>
            </w:r>
            <w:r w:rsidR="00A405CB" w:rsidRPr="00A405CB">
              <w:rPr>
                <w:vertAlign w:val="subscript"/>
              </w:rPr>
              <w:t>2</w:t>
            </w:r>
            <w:r w:rsidR="00A405CB">
              <w:t xml:space="preserve">, or </w:t>
            </w:r>
            <w:r w:rsidR="00A405CB" w:rsidRPr="00A405CB">
              <w:t>1B</w:t>
            </w:r>
            <w:r w:rsidR="00A405CB" w:rsidRPr="00A405CB">
              <w:rPr>
                <w:vertAlign w:val="subscript"/>
              </w:rPr>
              <w:t>16</w:t>
            </w:r>
            <w:r w:rsidR="00A405CB">
              <w:t>.</w:t>
            </w:r>
          </w:p>
          <w:p w:rsidR="00670B8D" w:rsidRDefault="00670B8D" w:rsidP="00670B8D">
            <w:r>
              <w:t xml:space="preserve">The button on the far right (BTNR labeled D9) is programmed to reset the count to start at 0. Holding the button will hold the count at 0. As soon as you release the button the counter will start counting again. </w:t>
            </w:r>
            <w:r w:rsidR="00A405CB">
              <w:t xml:space="preserve">You can </w:t>
            </w:r>
            <w:r w:rsidR="007535A9">
              <w:t xml:space="preserve">configure the reset command to any button that you want. </w:t>
            </w:r>
          </w:p>
          <w:p w:rsidR="00670B8D" w:rsidRDefault="00670B8D" w:rsidP="00670B8D">
            <w:r w:rsidRPr="00E90463">
              <w:rPr>
                <w:rStyle w:val="Commands"/>
              </w:rPr>
              <w:t>NOTE</w:t>
            </w:r>
            <w:r w:rsidRPr="00E90463">
              <w:t xml:space="preserve">:  </w:t>
            </w:r>
            <w:r>
              <w:t xml:space="preserve">The Nexys 3 has a red reset button. This reset will delete the current program and reset the board. </w:t>
            </w:r>
            <w:r w:rsidR="007535A9">
              <w:t xml:space="preserve">It will </w:t>
            </w:r>
            <w:r w:rsidR="007535A9" w:rsidRPr="007535A9">
              <w:rPr>
                <w:rStyle w:val="Commands"/>
              </w:rPr>
              <w:t>not</w:t>
            </w:r>
            <w:r w:rsidR="007535A9">
              <w:t xml:space="preserve"> reset the count of our design.</w:t>
            </w:r>
          </w:p>
          <w:p w:rsidR="00670B8D" w:rsidRPr="00CE5D00" w:rsidRDefault="00670B8D" w:rsidP="00670B8D">
            <w:pPr>
              <w:rPr>
                <w:noProof/>
              </w:rPr>
            </w:pPr>
            <w:r>
              <w:t>The far left switch (SW7 labeled T5) is a pause switch. When in the up (high) position, it will pause the counting. Moving the switch down (low) continues counting.</w:t>
            </w:r>
          </w:p>
        </w:tc>
      </w:tr>
    </w:tbl>
    <w:p w:rsidR="005550D8" w:rsidRDefault="005550D8" w:rsidP="005550D8"/>
    <w:p w:rsidR="00670B8D" w:rsidRDefault="005550D8" w:rsidP="00670B8D">
      <w:pPr>
        <w:pStyle w:val="Heading2"/>
      </w:pPr>
      <w:r>
        <w:t xml:space="preserve"> </w:t>
      </w:r>
    </w:p>
    <w:p w:rsidR="00670B8D" w:rsidRDefault="00670B8D" w:rsidP="00670B8D">
      <w:pPr>
        <w:rPr>
          <w:rFonts w:ascii="Franklin Gothic Medium" w:eastAsiaTheme="majorEastAsia" w:hAnsi="Franklin Gothic Medium" w:cstheme="majorBidi"/>
          <w:sz w:val="26"/>
          <w:szCs w:val="26"/>
        </w:rPr>
      </w:pPr>
      <w:r>
        <w:br w:type="page"/>
      </w:r>
    </w:p>
    <w:p w:rsidR="00670B8D" w:rsidRDefault="008E21D2" w:rsidP="00670B8D">
      <w:pPr>
        <w:pStyle w:val="Heading2"/>
      </w:pPr>
      <w:r w:rsidRPr="00CA0FFC">
        <w:lastRenderedPageBreak/>
        <w:t xml:space="preserve">Lab Procedure </w:t>
      </w:r>
      <w:r>
        <w:t>3</w:t>
      </w:r>
      <w:r w:rsidRPr="00CA0FFC">
        <w:t>:</w:t>
      </w:r>
      <w:r>
        <w:t xml:space="preserve"> </w:t>
      </w:r>
      <w:r w:rsidR="00670B8D">
        <w:t xml:space="preserve">Review Reference Manual and VHDL code </w:t>
      </w:r>
    </w:p>
    <w:p w:rsidR="005550D8" w:rsidRDefault="005550D8" w:rsidP="005550D8">
      <w:r>
        <w:t xml:space="preserve">Now that you have successfully downloaded the bit file to your </w:t>
      </w:r>
      <w:r w:rsidR="00A8137C">
        <w:t>FPGA</w:t>
      </w:r>
      <w:r>
        <w:t xml:space="preserve"> board</w:t>
      </w:r>
      <w:r w:rsidR="00670B8D">
        <w:t xml:space="preserve"> you may be wondering how the code for this program was written. Let’s take a look at the board’s reference manual and the VHDL code</w:t>
      </w:r>
      <w:r>
        <w:t>.</w:t>
      </w:r>
    </w:p>
    <w:p w:rsidR="007535A9" w:rsidRDefault="007535A9" w:rsidP="007535A9">
      <w:r w:rsidRPr="00E90463">
        <w:rPr>
          <w:rStyle w:val="Commands"/>
        </w:rPr>
        <w:t>NOTE</w:t>
      </w:r>
      <w:r w:rsidRPr="00E90463">
        <w:t xml:space="preserve">:  </w:t>
      </w:r>
      <w:r>
        <w:t>This lab is written using the Nexys 3 board. If you are using a different board your instructor will let you know where to find the correct reference manual. You can also perform a Google search for “</w:t>
      </w:r>
      <w:r w:rsidRPr="007535A9">
        <w:rPr>
          <w:i/>
        </w:rPr>
        <w:t>Board Name</w:t>
      </w:r>
      <w:r>
        <w:t xml:space="preserve"> Reference Manual” (type the name of your board, such as Nexys 2 instead of </w:t>
      </w:r>
      <w:r w:rsidRPr="007535A9">
        <w:rPr>
          <w:i/>
        </w:rPr>
        <w:t>Board Name</w:t>
      </w:r>
      <w:r>
        <w:t>).</w:t>
      </w:r>
    </w:p>
    <w:tbl>
      <w:tblPr>
        <w:tblStyle w:val="TableGrid"/>
        <w:tblW w:w="10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068"/>
        <w:gridCol w:w="6824"/>
      </w:tblGrid>
      <w:tr w:rsidR="00824900" w:rsidTr="00510A3A">
        <w:trPr>
          <w:trHeight w:val="6921"/>
        </w:trPr>
        <w:tc>
          <w:tcPr>
            <w:tcW w:w="4068" w:type="dxa"/>
          </w:tcPr>
          <w:p w:rsidR="00824900" w:rsidRDefault="008E21D2" w:rsidP="008E21D2">
            <w:pPr>
              <w:pStyle w:val="Heading2"/>
            </w:pPr>
            <w:r>
              <w:t>Step</w:t>
            </w:r>
            <w:r w:rsidR="00824900">
              <w:t xml:space="preserve"> 1: Reference Manual</w:t>
            </w:r>
          </w:p>
          <w:p w:rsidR="00E725A5" w:rsidRDefault="00824900" w:rsidP="00E725A5">
            <w:r>
              <w:t xml:space="preserve">Locate the I/O section in the reference manual. In the Nexys 3 reference manual this section is titled </w:t>
            </w:r>
            <w:r w:rsidRPr="00B94601">
              <w:rPr>
                <w:rStyle w:val="Commands"/>
              </w:rPr>
              <w:t>Basic I/O</w:t>
            </w:r>
            <w:r>
              <w:t xml:space="preserve">, and starts on page 18, as shown on the right. The </w:t>
            </w:r>
            <w:proofErr w:type="gramStart"/>
            <w:r>
              <w:t xml:space="preserve">figure on page 18 </w:t>
            </w:r>
            <w:r w:rsidR="00E725A5">
              <w:t xml:space="preserve">(and shown to the right) </w:t>
            </w:r>
            <w:r>
              <w:t>describe</w:t>
            </w:r>
            <w:proofErr w:type="gramEnd"/>
            <w:r>
              <w:t xml:space="preserve"> the input switches and buttons, and the output anode LEDs and four </w:t>
            </w:r>
            <w:r>
              <w:rPr>
                <w:sz w:val="22"/>
                <w:szCs w:val="22"/>
              </w:rPr>
              <w:t>seven-segment LED displays</w:t>
            </w:r>
            <w:r>
              <w:t>.</w:t>
            </w:r>
            <w:r w:rsidR="00E725A5">
              <w:t xml:space="preserve"> </w:t>
            </w:r>
          </w:p>
          <w:p w:rsidR="00617D80" w:rsidRDefault="00824900" w:rsidP="00824900">
            <w:r>
              <w:t xml:space="preserve">Look at your FPGA board and notice that LD0 through LD3 are blinking (they are actually displaying the four least significant bits of COUNT_OUT, which is counting in binary). </w:t>
            </w:r>
          </w:p>
          <w:p w:rsidR="00824900" w:rsidRDefault="00824900" w:rsidP="00824900">
            <w:r>
              <w:t xml:space="preserve">Looking back at the reference manual </w:t>
            </w:r>
            <w:r w:rsidR="00617D80">
              <w:t xml:space="preserve">diagram, find the </w:t>
            </w:r>
            <w:r w:rsidR="00617D80" w:rsidRPr="00E725A5">
              <w:rPr>
                <w:rStyle w:val="Commands"/>
              </w:rPr>
              <w:t>LEDs</w:t>
            </w:r>
            <w:r w:rsidR="00617D80">
              <w:t xml:space="preserve"> section</w:t>
            </w:r>
            <w:r>
              <w:t xml:space="preserve"> at the top </w:t>
            </w:r>
            <w:r w:rsidR="00617D80">
              <w:t>right. N</w:t>
            </w:r>
            <w:r>
              <w:t xml:space="preserve">ote that LD0 through LD3 are </w:t>
            </w:r>
            <w:r w:rsidR="00305494">
              <w:t>connected to pints</w:t>
            </w:r>
            <w:r>
              <w:t xml:space="preserve"> </w:t>
            </w:r>
            <w:r w:rsidR="00305494">
              <w:t xml:space="preserve">U16, V16, U15, and V15 on the </w:t>
            </w:r>
            <w:r>
              <w:t>FPGA.</w:t>
            </w:r>
          </w:p>
          <w:p w:rsidR="00824900" w:rsidRDefault="00305494" w:rsidP="00510A3A">
            <w:r>
              <w:t xml:space="preserve">The blinking LED is </w:t>
            </w:r>
            <w:r w:rsidR="00824900">
              <w:t>LD7</w:t>
            </w:r>
            <w:r>
              <w:t xml:space="preserve"> and is </w:t>
            </w:r>
            <w:r w:rsidR="00824900">
              <w:t xml:space="preserve">connected to pin </w:t>
            </w:r>
            <w:r>
              <w:t>T11</w:t>
            </w:r>
            <w:r w:rsidR="00824900">
              <w:t xml:space="preserve"> of the FPGA</w:t>
            </w:r>
            <w:r w:rsidR="00510A3A">
              <w:t>.</w:t>
            </w:r>
          </w:p>
        </w:tc>
        <w:tc>
          <w:tcPr>
            <w:tcW w:w="6824" w:type="dxa"/>
          </w:tcPr>
          <w:p w:rsidR="00824900" w:rsidRDefault="00E725A5" w:rsidP="00617D80">
            <w:pPr>
              <w:jc w:val="center"/>
            </w:pPr>
            <w:r>
              <w:rPr>
                <w:noProof/>
              </w:rPr>
              <w:drawing>
                <wp:inline distT="0" distB="0" distL="0" distR="0">
                  <wp:extent cx="3843020" cy="3684323"/>
                  <wp:effectExtent l="171450" t="133350" r="367030" b="297127"/>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850310" cy="369131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10A3A" w:rsidRDefault="00F8572F" w:rsidP="00617D80">
      <w:r>
        <w:t xml:space="preserve">Directly below the </w:t>
      </w:r>
      <w:r w:rsidRPr="00F8572F">
        <w:rPr>
          <w:rStyle w:val="Commands"/>
        </w:rPr>
        <w:t>LEDs</w:t>
      </w:r>
      <w:r>
        <w:t xml:space="preserve"> section of the diagram is the</w:t>
      </w:r>
      <w:r w:rsidR="00617D80">
        <w:t xml:space="preserve"> </w:t>
      </w:r>
      <w:r w:rsidR="00617D80" w:rsidRPr="00E725A5">
        <w:rPr>
          <w:rStyle w:val="Commands"/>
        </w:rPr>
        <w:t>7-seg Display</w:t>
      </w:r>
      <w:r w:rsidR="00617D80">
        <w:t xml:space="preserve"> section. </w:t>
      </w:r>
      <w:r w:rsidR="006C075D">
        <w:t>There</w:t>
      </w:r>
      <w:r w:rsidR="00E725A5">
        <w:t xml:space="preserve"> are </w:t>
      </w:r>
      <w:r w:rsidR="00617D80">
        <w:t xml:space="preserve">four </w:t>
      </w:r>
      <w:r w:rsidR="004D267A">
        <w:t>anode</w:t>
      </w:r>
      <w:r w:rsidR="001F7E92">
        <w:t>s</w:t>
      </w:r>
      <w:r w:rsidR="00E725A5">
        <w:t xml:space="preserve"> labeled </w:t>
      </w:r>
      <w:r w:rsidR="00617D80">
        <w:t>AN0</w:t>
      </w:r>
      <w:r w:rsidR="006C075D">
        <w:t>, AN1, AN2, and</w:t>
      </w:r>
      <w:r w:rsidR="00617D80">
        <w:t xml:space="preserve"> AN3</w:t>
      </w:r>
      <w:r w:rsidR="006C075D">
        <w:t>, connected to output pins N16, N15, P18, and P17, respectively</w:t>
      </w:r>
      <w:r w:rsidR="00E725A5">
        <w:t xml:space="preserve">. </w:t>
      </w:r>
      <w:r w:rsidR="006C075D">
        <w:t xml:space="preserve">In the diagram, directly below the </w:t>
      </w:r>
      <w:r w:rsidR="004D267A">
        <w:t>anode</w:t>
      </w:r>
      <w:r w:rsidR="006C075D">
        <w:t xml:space="preserve">s are the seven </w:t>
      </w:r>
      <w:r w:rsidR="001F7E92">
        <w:t>cathode</w:t>
      </w:r>
      <w:r w:rsidR="006C075D">
        <w:t xml:space="preserve">s pin assignments. </w:t>
      </w:r>
      <w:r w:rsidR="000A6A82">
        <w:t xml:space="preserve">These displays are </w:t>
      </w:r>
      <w:r w:rsidR="000A6A82" w:rsidRPr="0056431F">
        <w:rPr>
          <w:i/>
        </w:rPr>
        <w:t>common anode</w:t>
      </w:r>
      <w:r w:rsidR="000A6A82">
        <w:rPr>
          <w:i/>
        </w:rPr>
        <w:t>,</w:t>
      </w:r>
      <w:r w:rsidR="000A6A82">
        <w:t xml:space="preserve"> each of the four separate </w:t>
      </w:r>
      <w:r w:rsidR="004D267A">
        <w:t>anode</w:t>
      </w:r>
      <w:r w:rsidR="000A6A82">
        <w:t xml:space="preserve">s share the </w:t>
      </w:r>
      <w:r w:rsidR="001F7E92">
        <w:t>cathode</w:t>
      </w:r>
      <w:r w:rsidR="000A6A82">
        <w:t xml:space="preserve"> signal. </w:t>
      </w:r>
    </w:p>
    <w:p w:rsidR="00510A3A" w:rsidRDefault="00510A3A" w:rsidP="00510A3A">
      <w:r>
        <w:t xml:space="preserve">The </w:t>
      </w:r>
      <w:r w:rsidR="004D267A">
        <w:t>anode</w:t>
      </w:r>
      <w:r>
        <w:t xml:space="preserve">s can only display the </w:t>
      </w:r>
      <w:r w:rsidR="001F7E92">
        <w:t>cathode</w:t>
      </w:r>
      <w:r>
        <w:t xml:space="preserve"> signal</w:t>
      </w:r>
      <w:r w:rsidR="001F7E92">
        <w:t>s</w:t>
      </w:r>
      <w:r>
        <w:t xml:space="preserve"> one at a time. As described in the reference manual, “a scanning display controller circuit can be used to show a four-digit number on this display. This circuit drives the anode signals and corresponding </w:t>
      </w:r>
      <w:r w:rsidR="001F7E92">
        <w:t>cathode</w:t>
      </w:r>
      <w:r>
        <w:t xml:space="preserve"> patterns of each digit in a repeating, continuous succession, at an update rate that is faster than the human eye can detect.” </w:t>
      </w:r>
    </w:p>
    <w:p w:rsidR="00510A3A" w:rsidRPr="00510A3A" w:rsidRDefault="00510A3A" w:rsidP="00617D80"/>
    <w:p w:rsidR="00617D80" w:rsidRDefault="001F7E92" w:rsidP="00617D80">
      <w:r>
        <w:t>Cathode</w:t>
      </w:r>
      <w:r w:rsidR="00BC0EDA">
        <w:t xml:space="preserve"> </w:t>
      </w:r>
      <w:r w:rsidR="00617D80">
        <w:t xml:space="preserve">signals </w:t>
      </w:r>
      <w:r w:rsidR="00BC0EDA">
        <w:t xml:space="preserve">labeled </w:t>
      </w:r>
      <w:r w:rsidR="00617D80">
        <w:t xml:space="preserve">CA, CB, CC, CD, CE, CF, </w:t>
      </w:r>
      <w:proofErr w:type="gramStart"/>
      <w:r w:rsidR="00617D80">
        <w:t>CG</w:t>
      </w:r>
      <w:proofErr w:type="gramEnd"/>
      <w:r w:rsidR="00617D80">
        <w:t xml:space="preserve"> </w:t>
      </w:r>
      <w:r w:rsidR="00E725A5">
        <w:t>are connected to the</w:t>
      </w:r>
      <w:r w:rsidR="00617D80">
        <w:t xml:space="preserve"> FPGA </w:t>
      </w:r>
      <w:r w:rsidR="00E725A5">
        <w:t xml:space="preserve">pins T17, T18, U17, U18, M14, N14, and L14. The decimal point on the </w:t>
      </w:r>
      <w:r>
        <w:t>cathode</w:t>
      </w:r>
      <w:r w:rsidR="00E725A5">
        <w:t xml:space="preserve"> display is </w:t>
      </w:r>
      <w:r w:rsidR="00BC0EDA">
        <w:t>labeled</w:t>
      </w:r>
      <w:r w:rsidR="00E725A5">
        <w:t xml:space="preserve"> </w:t>
      </w:r>
      <w:r w:rsidR="00617D80">
        <w:t xml:space="preserve">DP </w:t>
      </w:r>
      <w:r w:rsidR="00BC0EDA">
        <w:t xml:space="preserve">and is </w:t>
      </w:r>
      <w:r w:rsidR="00E725A5">
        <w:t xml:space="preserve">connected to pin M13; </w:t>
      </w:r>
      <w:r w:rsidR="00617D80">
        <w:t>it is not used in this lab.</w:t>
      </w:r>
    </w:p>
    <w:p w:rsidR="00617D80" w:rsidRDefault="00E725A5" w:rsidP="00617D80">
      <w:r>
        <w:t xml:space="preserve">The next page of the reference manual explains the operation of the seven-segment </w:t>
      </w:r>
      <w:r w:rsidR="00617D80">
        <w:t xml:space="preserve">display. For example FPGA output </w:t>
      </w:r>
      <w:r w:rsidR="00FA2625">
        <w:t>T17</w:t>
      </w:r>
      <w:r w:rsidR="00617D80">
        <w:t xml:space="preserve"> (CA) connects to each </w:t>
      </w:r>
      <w:proofErr w:type="gramStart"/>
      <w:r w:rsidR="00617D80">
        <w:t>A</w:t>
      </w:r>
      <w:proofErr w:type="gramEnd"/>
      <w:r w:rsidR="00617D80">
        <w:t xml:space="preserve"> segment of the four </w:t>
      </w:r>
      <w:r w:rsidR="004D267A">
        <w:t>anode</w:t>
      </w:r>
      <w:r w:rsidR="001F7E92">
        <w:t>s</w:t>
      </w:r>
      <w:r w:rsidR="00617D80">
        <w:t xml:space="preserve"> and FPGA output </w:t>
      </w:r>
      <w:r w:rsidR="0056431F">
        <w:t>L14</w:t>
      </w:r>
      <w:r w:rsidR="00617D80">
        <w:t xml:space="preserve"> connects to each G segment of the four </w:t>
      </w:r>
      <w:r w:rsidR="004D267A">
        <w:t>anode</w:t>
      </w:r>
      <w:r w:rsidR="00617D80">
        <w:t xml:space="preserve"> displays. </w:t>
      </w:r>
    </w:p>
    <w:p w:rsidR="00510A3A" w:rsidRDefault="0056431F" w:rsidP="00617D80">
      <w:r>
        <w:rPr>
          <w:noProof/>
        </w:rPr>
        <w:drawing>
          <wp:inline distT="0" distB="0" distL="0" distR="0">
            <wp:extent cx="6423660" cy="2145988"/>
            <wp:effectExtent l="171450" t="133350" r="358140" b="292412"/>
            <wp:docPr id="15" name="Picture 13" descr="C:\Users\Alex\AppData\Local\Temp\SNAGHTML156498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ppData\Local\Temp\SNAGHTML156498c5.PNG"/>
                    <pic:cNvPicPr>
                      <a:picLocks noChangeAspect="1" noChangeArrowheads="1"/>
                    </pic:cNvPicPr>
                  </pic:nvPicPr>
                  <pic:blipFill>
                    <a:blip r:embed="rId26" cstate="print"/>
                    <a:srcRect/>
                    <a:stretch>
                      <a:fillRect/>
                    </a:stretch>
                  </pic:blipFill>
                  <pic:spPr bwMode="auto">
                    <a:xfrm>
                      <a:off x="0" y="0"/>
                      <a:ext cx="6445373" cy="2153242"/>
                    </a:xfrm>
                    <a:prstGeom prst="rect">
                      <a:avLst/>
                    </a:prstGeom>
                    <a:ln>
                      <a:noFill/>
                    </a:ln>
                    <a:effectLst>
                      <a:outerShdw blurRad="292100" dist="139700" dir="2700000" algn="tl" rotWithShape="0">
                        <a:srgbClr val="333333">
                          <a:alpha val="65000"/>
                        </a:srgbClr>
                      </a:outerShdw>
                    </a:effectLst>
                  </pic:spPr>
                </pic:pic>
              </a:graphicData>
            </a:graphic>
          </wp:inline>
        </w:drawing>
      </w:r>
    </w:p>
    <w:p w:rsidR="00824900" w:rsidRDefault="0056431F" w:rsidP="00617D80">
      <w:r>
        <w:t xml:space="preserve">The </w:t>
      </w:r>
      <w:r w:rsidR="001F7E92">
        <w:t>cathode</w:t>
      </w:r>
      <w:r>
        <w:t xml:space="preserve">s display with a LOW signal. To display the letter </w:t>
      </w:r>
      <w:proofErr w:type="gramStart"/>
      <w:r w:rsidRPr="000A6A82">
        <w:t>A</w:t>
      </w:r>
      <w:proofErr w:type="gramEnd"/>
      <w:r>
        <w:rPr>
          <w:rStyle w:val="Commands"/>
        </w:rPr>
        <w:t>,</w:t>
      </w:r>
      <w:r>
        <w:t xml:space="preserve"> </w:t>
      </w:r>
      <w:r w:rsidR="00617D80">
        <w:t>segments E, F, A, B, C, and G would be turned on with a LOW.</w:t>
      </w:r>
      <w:r>
        <w:t xml:space="preserve">  </w:t>
      </w:r>
      <w:r w:rsidR="00617D80">
        <w:t xml:space="preserve">Remember that </w:t>
      </w:r>
      <w:r w:rsidR="004D267A">
        <w:t>anode</w:t>
      </w:r>
      <w:r w:rsidR="00617D80">
        <w:t xml:space="preserve"> AN0, AN1, AN2, or AN3 must </w:t>
      </w:r>
      <w:r>
        <w:t xml:space="preserve">also </w:t>
      </w:r>
      <w:r w:rsidR="00617D80">
        <w:t xml:space="preserve">be turned on to illuminate the </w:t>
      </w:r>
      <w:r w:rsidR="001F7E92">
        <w:t>cathode</w:t>
      </w:r>
      <w:r w:rsidR="00617D80">
        <w:t xml:space="preserve"> display</w:t>
      </w:r>
      <w:r>
        <w:t xml:space="preserve">. </w:t>
      </w:r>
    </w:p>
    <w:p w:rsidR="009C48C2" w:rsidRDefault="009C48C2">
      <w:pPr>
        <w:spacing w:after="0"/>
        <w:rPr>
          <w:rFonts w:ascii="Franklin Gothic Medium" w:hAnsi="Franklin Gothic Medium"/>
          <w:snapToGrid w:val="0"/>
          <w:szCs w:val="20"/>
        </w:rPr>
      </w:pPr>
      <w:r>
        <w:br w:type="page"/>
      </w:r>
    </w:p>
    <w:p w:rsidR="007253F1" w:rsidRDefault="008E21D2" w:rsidP="008E21D2">
      <w:pPr>
        <w:pStyle w:val="Heading2"/>
      </w:pPr>
      <w:r>
        <w:lastRenderedPageBreak/>
        <w:t>Step</w:t>
      </w:r>
      <w:r w:rsidR="007535A9">
        <w:t xml:space="preserve"> 2: VHDL Code</w:t>
      </w:r>
      <w:r w:rsidR="007253F1">
        <w:t xml:space="preserve"> </w:t>
      </w:r>
      <w:r w:rsidR="006774D5">
        <w:br/>
      </w:r>
      <w:r w:rsidR="007253F1">
        <w:t xml:space="preserve">-- </w:t>
      </w:r>
      <w:r w:rsidR="00355F34">
        <w:t>COUNTER.VHD – Main Module</w:t>
      </w:r>
    </w:p>
    <w:p w:rsidR="007253F1" w:rsidRDefault="007253F1" w:rsidP="007253F1">
      <w:r>
        <w:t xml:space="preserve">The tricky part to this project is not the actual counter.  That is fairly straightforward as you will see when we get to that point. The tricky part to this project is actually how to display the results of the count onto the four </w:t>
      </w:r>
      <w:r w:rsidR="004D267A">
        <w:t>anode</w:t>
      </w:r>
      <w:r>
        <w:t xml:space="preserve">, seven-segment display.  As we’ve just discussed, each of the four </w:t>
      </w:r>
      <w:r w:rsidR="004D267A">
        <w:t>anode</w:t>
      </w:r>
      <w:r>
        <w:t xml:space="preserve">s share a single set of seven </w:t>
      </w:r>
      <w:r w:rsidR="001F7E92">
        <w:t>cathode</w:t>
      </w:r>
      <w:r>
        <w:t xml:space="preserve"> displays.  The trick is to drive the count results to each of the four </w:t>
      </w:r>
      <w:r w:rsidR="004D267A">
        <w:t>anode</w:t>
      </w:r>
      <w:r>
        <w:t xml:space="preserve">s at different times while making the display look like they are displaying at the same time.  To do this correctly, it is necessary to jump from one </w:t>
      </w:r>
      <w:r w:rsidR="004D267A">
        <w:t>anode</w:t>
      </w:r>
      <w:r>
        <w:t xml:space="preserve"> to the other very quickly.  </w:t>
      </w:r>
    </w:p>
    <w:p w:rsidR="00355F34" w:rsidRDefault="0060362F" w:rsidP="007253F1">
      <w:r>
        <w:t xml:space="preserve">Open the “counter.vhd” </w:t>
      </w:r>
      <w:proofErr w:type="gramStart"/>
      <w:r>
        <w:t>file</w:t>
      </w:r>
      <w:proofErr w:type="gramEnd"/>
      <w:r>
        <w:t>.</w:t>
      </w:r>
      <w:r w:rsidR="007253F1">
        <w:t xml:space="preserve"> </w:t>
      </w:r>
      <w:r>
        <w:t>As discussed in previous labs, there</w:t>
      </w:r>
      <w:r w:rsidR="00355F34">
        <w:t xml:space="preserve"> are three basic parts to a synthesizable VHDL file: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68"/>
        <w:gridCol w:w="6588"/>
      </w:tblGrid>
      <w:tr w:rsidR="007253F1" w:rsidRPr="007253F1" w:rsidTr="007253F1">
        <w:tc>
          <w:tcPr>
            <w:tcW w:w="4068" w:type="dxa"/>
          </w:tcPr>
          <w:p w:rsidR="007253F1" w:rsidRPr="007253F1" w:rsidRDefault="007253F1" w:rsidP="00903A38">
            <w:r w:rsidRPr="007253F1">
              <w:rPr>
                <w:rStyle w:val="Commands"/>
              </w:rPr>
              <w:t>library IEEE</w:t>
            </w:r>
            <w:r w:rsidRPr="007253F1">
              <w:t>:</w:t>
            </w:r>
          </w:p>
        </w:tc>
        <w:tc>
          <w:tcPr>
            <w:tcW w:w="6588" w:type="dxa"/>
          </w:tcPr>
          <w:p w:rsidR="007253F1" w:rsidRPr="007253F1" w:rsidRDefault="007253F1" w:rsidP="00903A38">
            <w:r w:rsidRPr="007253F1">
              <w:t>This is where libraries are declared. Libraries allow the use of certain commands and operators.</w:t>
            </w:r>
          </w:p>
        </w:tc>
      </w:tr>
      <w:tr w:rsidR="007253F1" w:rsidRPr="007253F1" w:rsidTr="007253F1">
        <w:tc>
          <w:tcPr>
            <w:tcW w:w="4068" w:type="dxa"/>
          </w:tcPr>
          <w:p w:rsidR="007253F1" w:rsidRPr="007253F1" w:rsidRDefault="007253F1" w:rsidP="00903A38">
            <w:r w:rsidRPr="007253F1">
              <w:rPr>
                <w:rStyle w:val="Commands"/>
              </w:rPr>
              <w:t>entity “</w:t>
            </w:r>
            <w:proofErr w:type="spellStart"/>
            <w:r>
              <w:rPr>
                <w:rStyle w:val="Commands"/>
                <w:i/>
              </w:rPr>
              <w:t>entity</w:t>
            </w:r>
            <w:r>
              <w:rPr>
                <w:rStyle w:val="Commands"/>
                <w:i/>
              </w:rPr>
              <w:softHyphen/>
              <w:t>_</w:t>
            </w:r>
            <w:r w:rsidRPr="007253F1">
              <w:rPr>
                <w:rStyle w:val="Commands"/>
                <w:i/>
              </w:rPr>
              <w:t>name</w:t>
            </w:r>
            <w:proofErr w:type="spellEnd"/>
            <w:r w:rsidRPr="007253F1">
              <w:rPr>
                <w:rStyle w:val="Commands"/>
              </w:rPr>
              <w:t>” is</w:t>
            </w:r>
            <w:r w:rsidRPr="007253F1">
              <w:t xml:space="preserve">: </w:t>
            </w:r>
          </w:p>
        </w:tc>
        <w:tc>
          <w:tcPr>
            <w:tcW w:w="6588" w:type="dxa"/>
          </w:tcPr>
          <w:p w:rsidR="007253F1" w:rsidRPr="007253F1" w:rsidRDefault="007253F1" w:rsidP="00903A38">
            <w:r w:rsidRPr="007253F1">
              <w:t>This is where the inputs and outputs are defined.</w:t>
            </w:r>
          </w:p>
        </w:tc>
      </w:tr>
      <w:tr w:rsidR="007253F1" w:rsidRPr="007253F1" w:rsidTr="007253F1">
        <w:tc>
          <w:tcPr>
            <w:tcW w:w="4068" w:type="dxa"/>
          </w:tcPr>
          <w:p w:rsidR="007253F1" w:rsidRPr="007253F1" w:rsidRDefault="007253F1" w:rsidP="007253F1">
            <w:r w:rsidRPr="007253F1">
              <w:rPr>
                <w:rStyle w:val="Commands"/>
              </w:rPr>
              <w:t>architecture “</w:t>
            </w:r>
            <w:proofErr w:type="spellStart"/>
            <w:r w:rsidRPr="007253F1">
              <w:rPr>
                <w:rStyle w:val="Commands"/>
                <w:i/>
              </w:rPr>
              <w:t>architecture</w:t>
            </w:r>
            <w:r>
              <w:rPr>
                <w:rStyle w:val="Commands"/>
                <w:i/>
              </w:rPr>
              <w:softHyphen/>
              <w:t>_</w:t>
            </w:r>
            <w:r w:rsidRPr="007253F1">
              <w:rPr>
                <w:rStyle w:val="Commands"/>
                <w:i/>
              </w:rPr>
              <w:t>name</w:t>
            </w:r>
            <w:proofErr w:type="spellEnd"/>
            <w:r w:rsidRPr="007253F1">
              <w:rPr>
                <w:rStyle w:val="Commands"/>
              </w:rPr>
              <w:t>” of “</w:t>
            </w:r>
            <w:proofErr w:type="spellStart"/>
            <w:r w:rsidRPr="007253F1">
              <w:rPr>
                <w:rStyle w:val="Commands"/>
                <w:i/>
              </w:rPr>
              <w:t>entit</w:t>
            </w:r>
            <w:r>
              <w:rPr>
                <w:rStyle w:val="Commands"/>
                <w:i/>
              </w:rPr>
              <w:softHyphen/>
              <w:t>_</w:t>
            </w:r>
            <w:r w:rsidRPr="007253F1">
              <w:rPr>
                <w:rStyle w:val="Commands"/>
                <w:i/>
              </w:rPr>
              <w:t>name</w:t>
            </w:r>
            <w:proofErr w:type="spellEnd"/>
            <w:r w:rsidRPr="007253F1">
              <w:rPr>
                <w:rStyle w:val="Commands"/>
              </w:rPr>
              <w:t>” is</w:t>
            </w:r>
            <w:r w:rsidRPr="007253F1">
              <w:t>:</w:t>
            </w:r>
          </w:p>
        </w:tc>
        <w:tc>
          <w:tcPr>
            <w:tcW w:w="6588" w:type="dxa"/>
          </w:tcPr>
          <w:p w:rsidR="007253F1" w:rsidRPr="007253F1" w:rsidRDefault="007253F1" w:rsidP="00903A38">
            <w:r w:rsidRPr="007253F1">
              <w:t>This is where we define the entity’s behavior using VHDL.</w:t>
            </w:r>
          </w:p>
        </w:tc>
      </w:tr>
    </w:tbl>
    <w:p w:rsidR="00FE51F2" w:rsidRDefault="00432F4E" w:rsidP="007253F1">
      <w:r>
        <w:t xml:space="preserve">First we will discuss the counter. </w:t>
      </w:r>
      <w:r w:rsidR="00FE51F2">
        <w:t xml:space="preserve">The first 56 lines of code are the set-up of the hardware. We tell the hardware what libraries and packages to use. Next we define the I/O ports that we want the counter to use. We let the hardware know that we are using an additional component. We then map the ports of the component to the counter ports and declare additional signals that are needed. Finally, at line 67 we start to describe the hardware using two processes that will run concurrently. Let’s take a look. </w:t>
      </w:r>
    </w:p>
    <w:p w:rsidR="00355F34" w:rsidRPr="003C2458" w:rsidRDefault="00FE51F2" w:rsidP="007253F1">
      <w:r>
        <w:t xml:space="preserve">The code is an “up” counter since it has a “+”.  This is actually just numerical addition. </w:t>
      </w:r>
      <w:r w:rsidR="003C2458">
        <w:t xml:space="preserve">Looking at the first 4 lines of code you will notice lines 3 and 4 declare </w:t>
      </w:r>
      <w:proofErr w:type="gramStart"/>
      <w:r w:rsidR="003C2458">
        <w:t xml:space="preserve">the </w:t>
      </w:r>
      <w:r w:rsidR="003C2458">
        <w:rPr>
          <w:iCs/>
        </w:rPr>
        <w:t xml:space="preserve"> </w:t>
      </w:r>
      <w:proofErr w:type="spellStart"/>
      <w:r w:rsidR="003C2458">
        <w:rPr>
          <w:i/>
          <w:iCs/>
        </w:rPr>
        <w:t>STD</w:t>
      </w:r>
      <w:proofErr w:type="gramEnd"/>
      <w:r w:rsidR="003C2458">
        <w:rPr>
          <w:i/>
          <w:iCs/>
        </w:rPr>
        <w:t>_LOGIC_arith</w:t>
      </w:r>
      <w:proofErr w:type="spellEnd"/>
      <w:r w:rsidR="003C2458">
        <w:rPr>
          <w:iCs/>
        </w:rPr>
        <w:t xml:space="preserve"> and </w:t>
      </w:r>
      <w:proofErr w:type="spellStart"/>
      <w:r w:rsidR="003C2458">
        <w:rPr>
          <w:i/>
          <w:iCs/>
        </w:rPr>
        <w:t>STD_LOGIC_unsigned</w:t>
      </w:r>
      <w:proofErr w:type="spellEnd"/>
      <w:r w:rsidR="003C2458">
        <w:rPr>
          <w:i/>
          <w:iCs/>
        </w:rPr>
        <w:t xml:space="preserve"> </w:t>
      </w:r>
      <w:r w:rsidR="003C2458">
        <w:rPr>
          <w:iCs/>
        </w:rPr>
        <w:t xml:space="preserve">packages. These two packages </w:t>
      </w:r>
      <w:r w:rsidR="003C2458">
        <w:t xml:space="preserve">allow the VHDL to use and understand arithmetic operations such as addition, subtraction, and less than.   If these two lines are removed, the project will have errors since the rest of the program will not know how to deal with mathematical operations.  </w:t>
      </w:r>
    </w:p>
    <w:p w:rsidR="003C2458" w:rsidRDefault="003C2458" w:rsidP="007253F1">
      <w:r>
        <w:rPr>
          <w:noProof/>
        </w:rPr>
        <w:drawing>
          <wp:inline distT="0" distB="0" distL="0" distR="0">
            <wp:extent cx="2184096" cy="507143"/>
            <wp:effectExtent l="171450" t="133350" r="368604" b="312007"/>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2184096" cy="5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194069" w:rsidRDefault="00194069" w:rsidP="007253F1">
      <w:r>
        <w:t xml:space="preserve">Lines 7 – 20 are the entity declaration for the counter. There are three inputs and four outputs. The counter has a clock, reset, and a pause input. The clock is what will drive the count. The reset and pause inputs do just what they say, reset the count or pause the count. The COUNT_OUT output is a 16-bit port. We will only display that last 4 bits of COUNT_OUT on LD0 – LD3. The </w:t>
      </w:r>
      <w:r w:rsidR="00EB4C13">
        <w:t>COUNT_BLINK output will</w:t>
      </w:r>
      <w:r>
        <w:t xml:space="preserve"> display on LD7 and will blink as the count is incremented. The last two outputs </w:t>
      </w:r>
      <w:proofErr w:type="gramStart"/>
      <w:r>
        <w:t>AN and</w:t>
      </w:r>
      <w:proofErr w:type="gramEnd"/>
      <w:r>
        <w:t xml:space="preserve"> SSEG are used to control the display on the four </w:t>
      </w:r>
      <w:r w:rsidR="004D267A">
        <w:t>anode</w:t>
      </w:r>
      <w:r>
        <w:t xml:space="preserve">s. </w:t>
      </w:r>
      <w:r w:rsidR="001F7E92">
        <w:t>The a</w:t>
      </w:r>
      <w:r w:rsidR="004D267A">
        <w:t>node</w:t>
      </w:r>
      <w:r>
        <w:t xml:space="preserve"> that is currently used is selected using </w:t>
      </w:r>
      <w:proofErr w:type="gramStart"/>
      <w:r>
        <w:t>AN and</w:t>
      </w:r>
      <w:proofErr w:type="gramEnd"/>
      <w:r>
        <w:t xml:space="preserve"> SSEG controls which of the seven-</w:t>
      </w:r>
      <w:r w:rsidR="001F7E92">
        <w:t>cathodes</w:t>
      </w:r>
      <w:r>
        <w:t xml:space="preserve"> to turn on. </w:t>
      </w:r>
    </w:p>
    <w:p w:rsidR="00194069" w:rsidRDefault="00194069" w:rsidP="007253F1">
      <w:r>
        <w:rPr>
          <w:noProof/>
        </w:rPr>
        <w:lastRenderedPageBreak/>
        <w:drawing>
          <wp:inline distT="0" distB="0" distL="0" distR="0">
            <wp:extent cx="6595110" cy="1453499"/>
            <wp:effectExtent l="171450" t="133350" r="358140" b="299101"/>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6583842" cy="1451016"/>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2B" w:rsidRDefault="00194069" w:rsidP="007253F1">
      <w:r>
        <w:t xml:space="preserve">Lines 22 – 116 contain the Architecture statement. This is where the hardware behavior is described. </w:t>
      </w:r>
      <w:r w:rsidR="00B5612B">
        <w:t xml:space="preserve">Lines 24 – 32 describe a component of the counter.vhd. In order to control the display of the </w:t>
      </w:r>
      <w:r w:rsidR="004D267A">
        <w:t>anode</w:t>
      </w:r>
      <w:r w:rsidR="00B5612B">
        <w:t xml:space="preserve">s we created a sub-module called </w:t>
      </w:r>
      <w:proofErr w:type="spellStart"/>
      <w:r w:rsidR="00B5612B">
        <w:t>display_controller</w:t>
      </w:r>
      <w:proofErr w:type="spellEnd"/>
      <w:r w:rsidR="00B5612B">
        <w:t xml:space="preserve">. When we generated the programming file earlier, recall that we only had to call the counter.vhd file. That is because we included the </w:t>
      </w:r>
      <w:proofErr w:type="spellStart"/>
      <w:r w:rsidR="00B5612B">
        <w:t>display_controller</w:t>
      </w:r>
      <w:proofErr w:type="spellEnd"/>
      <w:r w:rsidR="00B5612B">
        <w:t xml:space="preserve"> in the counter as a component. If you are familiar with C++ this is similar to including a class file. </w:t>
      </w:r>
    </w:p>
    <w:p w:rsidR="00B5612B" w:rsidRDefault="00B5612B" w:rsidP="007253F1">
      <w:r>
        <w:t xml:space="preserve">When you include additional modules in a main </w:t>
      </w:r>
      <w:proofErr w:type="spellStart"/>
      <w:r>
        <w:t>vhd</w:t>
      </w:r>
      <w:proofErr w:type="spellEnd"/>
      <w:r>
        <w:t xml:space="preserve"> module you declare them as a component of the main module.  This is a very simple task. Just use the component statement, as shown, and copy the entity port ( ); from the sub-module. </w:t>
      </w:r>
    </w:p>
    <w:p w:rsidR="00194069" w:rsidRDefault="00194069" w:rsidP="007253F1">
      <w:r>
        <w:rPr>
          <w:noProof/>
        </w:rPr>
        <w:drawing>
          <wp:inline distT="0" distB="0" distL="0" distR="0">
            <wp:extent cx="5747620" cy="1278000"/>
            <wp:effectExtent l="171450" t="133350" r="367430" b="3031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747620" cy="127800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88226F" w:rsidRDefault="00B5612B" w:rsidP="007253F1">
      <w:r>
        <w:t xml:space="preserve">Lines 34 – 41 declare the signals that are used for the counter and to slow the clock speed. </w:t>
      </w:r>
    </w:p>
    <w:p w:rsidR="00B5612B" w:rsidRDefault="00B5612B" w:rsidP="007253F1">
      <w:r>
        <w:rPr>
          <w:noProof/>
        </w:rPr>
        <w:drawing>
          <wp:inline distT="0" distB="0" distL="0" distR="0">
            <wp:extent cx="6602730" cy="854763"/>
            <wp:effectExtent l="171450" t="133350" r="369570" b="30728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6599573" cy="854354"/>
                    </a:xfrm>
                    <a:prstGeom prst="rect">
                      <a:avLst/>
                    </a:prstGeom>
                    <a:ln>
                      <a:noFill/>
                    </a:ln>
                    <a:effectLst>
                      <a:outerShdw blurRad="292100" dist="139700" dir="2700000" algn="tl" rotWithShape="0">
                        <a:srgbClr val="333333">
                          <a:alpha val="65000"/>
                        </a:srgbClr>
                      </a:outerShdw>
                    </a:effectLst>
                  </pic:spPr>
                </pic:pic>
              </a:graphicData>
            </a:graphic>
          </wp:inline>
        </w:drawing>
      </w:r>
    </w:p>
    <w:p w:rsidR="00B5612B" w:rsidRDefault="00B5612B" w:rsidP="00C4147E">
      <w:pPr>
        <w:keepNext/>
      </w:pPr>
      <w:r>
        <w:lastRenderedPageBreak/>
        <w:t xml:space="preserve">The next </w:t>
      </w:r>
      <w:r w:rsidR="003D3B34">
        <w:t xml:space="preserve">12 </w:t>
      </w:r>
      <w:r>
        <w:t xml:space="preserve">lines of code </w:t>
      </w:r>
      <w:r w:rsidR="003D3B34">
        <w:t xml:space="preserve">map the </w:t>
      </w:r>
      <w:proofErr w:type="spellStart"/>
      <w:r w:rsidR="003D3B34">
        <w:t>display_controller</w:t>
      </w:r>
      <w:proofErr w:type="spellEnd"/>
      <w:r w:rsidR="003D3B34">
        <w:t xml:space="preserve"> component’s ports to the counter’s ports. When you use components this is an important step as it tells the synthesizer where to send the data from one module to the other.  </w:t>
      </w:r>
    </w:p>
    <w:p w:rsidR="003D3B34" w:rsidRDefault="00B5612B" w:rsidP="007253F1">
      <w:r>
        <w:rPr>
          <w:noProof/>
        </w:rPr>
        <w:drawing>
          <wp:inline distT="0" distB="0" distL="0" distR="0">
            <wp:extent cx="6209030" cy="1394128"/>
            <wp:effectExtent l="171450" t="133350" r="363220" b="30132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6207225" cy="1393723"/>
                    </a:xfrm>
                    <a:prstGeom prst="rect">
                      <a:avLst/>
                    </a:prstGeom>
                    <a:ln>
                      <a:noFill/>
                    </a:ln>
                    <a:effectLst>
                      <a:outerShdw blurRad="292100" dist="139700" dir="2700000" algn="tl" rotWithShape="0">
                        <a:srgbClr val="333333">
                          <a:alpha val="65000"/>
                        </a:srgbClr>
                      </a:outerShdw>
                    </a:effectLst>
                  </pic:spPr>
                </pic:pic>
              </a:graphicData>
            </a:graphic>
          </wp:inline>
        </w:drawing>
      </w:r>
    </w:p>
    <w:p w:rsidR="003D3B34" w:rsidRDefault="003D3B34" w:rsidP="007253F1">
      <w:r>
        <w:t>The next two processes are the 'driving' instructions of counter.vhd. The processes run in parallel (concurrently).</w:t>
      </w:r>
    </w:p>
    <w:p w:rsidR="000B2DA9" w:rsidRDefault="000B2DA9" w:rsidP="003C6336">
      <w:r>
        <w:t xml:space="preserve">The CLK_DIVISION process creates an illusion </w:t>
      </w:r>
      <w:proofErr w:type="gramStart"/>
      <w:r>
        <w:t>of  “</w:t>
      </w:r>
      <w:proofErr w:type="gramEnd"/>
      <w:r>
        <w:t xml:space="preserve">slowing the clock” so that the display is discernible by the human eye.  If the entire signal was being driven at 100MHz, all the output LEDs would appear all on, all the time, as they would be changing to fast for the human eye to perceive.  This “slow clock” is created by incrementing the CLK_DIVIDER signal by one on every rising edge of the board’s </w:t>
      </w:r>
      <w:r w:rsidR="003C6336">
        <w:t>10</w:t>
      </w:r>
      <w:r w:rsidR="0088226F">
        <w:t xml:space="preserve">0MHz </w:t>
      </w:r>
      <w:r>
        <w:t>clock. Then the 21</w:t>
      </w:r>
      <w:r w:rsidRPr="000B2DA9">
        <w:rPr>
          <w:vertAlign w:val="superscript"/>
        </w:rPr>
        <w:t>st</w:t>
      </w:r>
      <w:r>
        <w:t xml:space="preserve"> bit of the CLK_DIVIDER is sent to the SLOW_CLK signal. </w:t>
      </w:r>
    </w:p>
    <w:p w:rsidR="0088226F" w:rsidRDefault="0088226F" w:rsidP="003C6336">
      <w:r>
        <w:t xml:space="preserve">The </w:t>
      </w:r>
      <w:r w:rsidR="000B2DA9">
        <w:t xml:space="preserve">bit size of CLK_DIVIDER </w:t>
      </w:r>
      <w:r>
        <w:t xml:space="preserve">determines the frequency of </w:t>
      </w:r>
      <w:r w:rsidR="003C6336">
        <w:t>SLOW_CLK</w:t>
      </w:r>
      <w:r>
        <w:t xml:space="preserve">. </w:t>
      </w:r>
      <w:r w:rsidR="003C6336">
        <w:t xml:space="preserve"> Making </w:t>
      </w:r>
      <w:r w:rsidR="000B2DA9">
        <w:t xml:space="preserve">the CLK_DIVIDER </w:t>
      </w:r>
      <w:r w:rsidR="003C6336">
        <w:t xml:space="preserve">signal 24 bits will slow the counter enough so the changes can be seen in the LEDs. </w:t>
      </w:r>
      <w:r>
        <w:t xml:space="preserve">Basically the </w:t>
      </w:r>
      <w:r w:rsidR="003C6336">
        <w:t xml:space="preserve">SLOW_CLK </w:t>
      </w:r>
      <w:r w:rsidR="000B2DA9">
        <w:t xml:space="preserve">signal </w:t>
      </w:r>
      <w:r>
        <w:t>is th</w:t>
      </w:r>
      <w:r w:rsidR="003C6336">
        <w:t>e clock divider’s 21</w:t>
      </w:r>
      <w:r w:rsidR="003C6336" w:rsidRPr="003C6336">
        <w:rPr>
          <w:vertAlign w:val="superscript"/>
        </w:rPr>
        <w:t>st</w:t>
      </w:r>
      <w:r w:rsidR="003C6336">
        <w:t xml:space="preserve"> bit</w:t>
      </w:r>
      <w:r>
        <w:t xml:space="preserve">. When the clock divider’s </w:t>
      </w:r>
      <w:r w:rsidR="000B2DA9">
        <w:t>21</w:t>
      </w:r>
      <w:r w:rsidR="000B2DA9" w:rsidRPr="000B2DA9">
        <w:rPr>
          <w:vertAlign w:val="superscript"/>
        </w:rPr>
        <w:t>st</w:t>
      </w:r>
      <w:r w:rsidR="000B2DA9">
        <w:t xml:space="preserve"> bit</w:t>
      </w:r>
      <w:r>
        <w:t xml:space="preserve"> is low then </w:t>
      </w:r>
      <w:r w:rsidR="000B2DA9">
        <w:t xml:space="preserve">SLOW_CLK </w:t>
      </w:r>
      <w:r>
        <w:t xml:space="preserve">is low. When the clock divider’s </w:t>
      </w:r>
      <w:r w:rsidR="003C6336">
        <w:t>21</w:t>
      </w:r>
      <w:r w:rsidR="003C6336" w:rsidRPr="003C6336">
        <w:rPr>
          <w:vertAlign w:val="superscript"/>
        </w:rPr>
        <w:t>st</w:t>
      </w:r>
      <w:r w:rsidR="003C6336">
        <w:t xml:space="preserve"> bit</w:t>
      </w:r>
      <w:r>
        <w:t xml:space="preserve"> is high then slow clock is high. </w:t>
      </w:r>
    </w:p>
    <w:p w:rsidR="003D3B34" w:rsidRDefault="006774D5" w:rsidP="007253F1">
      <w:r>
        <w:rPr>
          <w:noProof/>
        </w:rPr>
        <w:drawing>
          <wp:inline distT="0" distB="0" distL="0" distR="0">
            <wp:extent cx="6211570" cy="1384443"/>
            <wp:effectExtent l="171450" t="133350" r="360680" b="3110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6202065" cy="1382324"/>
                    </a:xfrm>
                    <a:prstGeom prst="rect">
                      <a:avLst/>
                    </a:prstGeom>
                    <a:ln>
                      <a:noFill/>
                    </a:ln>
                    <a:effectLst>
                      <a:outerShdw blurRad="292100" dist="139700" dir="2700000" algn="tl" rotWithShape="0">
                        <a:srgbClr val="333333">
                          <a:alpha val="65000"/>
                        </a:srgbClr>
                      </a:outerShdw>
                    </a:effectLst>
                  </pic:spPr>
                </pic:pic>
              </a:graphicData>
            </a:graphic>
          </wp:inline>
        </w:drawing>
      </w:r>
    </w:p>
    <w:p w:rsidR="0088226F" w:rsidRDefault="0088226F" w:rsidP="0088226F">
      <w:pPr>
        <w:keepNext/>
      </w:pPr>
      <w:r>
        <w:t xml:space="preserve">The counting process is where we actually perform the count. First we describe what should happen when the reset and the pause are activated. When the reset button is pressed, the count starts at 0. When the pause switch is thrown, the display will pause at the current count, until the pause switch is turned off. </w:t>
      </w:r>
    </w:p>
    <w:p w:rsidR="009C6B03" w:rsidRDefault="0088226F" w:rsidP="0088226F">
      <w:pPr>
        <w:keepNext/>
      </w:pPr>
      <w:r>
        <w:t>Finally we describe how the board should perform the count on lines 99 – 103.  This counter counts up to 65</w:t>
      </w:r>
      <w:proofErr w:type="gramStart"/>
      <w:r>
        <w:t>,535</w:t>
      </w:r>
      <w:r w:rsidR="009C6B03" w:rsidRPr="009C6B03">
        <w:rPr>
          <w:vertAlign w:val="subscript"/>
        </w:rPr>
        <w:t>10</w:t>
      </w:r>
      <w:proofErr w:type="gramEnd"/>
      <w:r>
        <w:t xml:space="preserve">, </w:t>
      </w:r>
      <w:r w:rsidR="009C6B03">
        <w:t xml:space="preserve">or </w:t>
      </w:r>
      <w:r>
        <w:t xml:space="preserve"> FFFF</w:t>
      </w:r>
      <w:r w:rsidR="009C6B03" w:rsidRPr="009C6B03">
        <w:rPr>
          <w:vertAlign w:val="subscript"/>
        </w:rPr>
        <w:t>16</w:t>
      </w:r>
      <w:r>
        <w:t xml:space="preserve">. </w:t>
      </w:r>
      <w:r w:rsidR="009C6B03">
        <w:t xml:space="preserve">First the counter checks to see if TEMP_COUNT is less than 65,535. If it is, then </w:t>
      </w:r>
      <w:r w:rsidR="009C6B03">
        <w:lastRenderedPageBreak/>
        <w:t xml:space="preserve">TEMP_COUNT is incremented by one. If TEMP_COUNT is greater than 65,535 then TEMP_COUNT is set back to 0 and the count starts over. </w:t>
      </w:r>
    </w:p>
    <w:p w:rsidR="0088226F" w:rsidRDefault="009C6B03" w:rsidP="009C6B03">
      <w:pPr>
        <w:pStyle w:val="NOTE"/>
      </w:pPr>
      <w:r w:rsidRPr="00E90463">
        <w:rPr>
          <w:rStyle w:val="Commands"/>
        </w:rPr>
        <w:t>NOTE</w:t>
      </w:r>
      <w:r w:rsidRPr="00E90463">
        <w:t xml:space="preserve">:  </w:t>
      </w:r>
      <w:r w:rsidR="0088226F">
        <w:t xml:space="preserve">As the designer you could set the counter to count from 0 – 150, or 1 – 200, whatever you need for your particular project. </w:t>
      </w:r>
    </w:p>
    <w:p w:rsidR="003D3B34" w:rsidRDefault="003D3B34" w:rsidP="007253F1">
      <w:r>
        <w:rPr>
          <w:noProof/>
        </w:rPr>
        <w:drawing>
          <wp:inline distT="0" distB="0" distL="0" distR="0">
            <wp:extent cx="6423660" cy="3183954"/>
            <wp:effectExtent l="171450" t="133350" r="358140" b="302196"/>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430022" cy="3187108"/>
                    </a:xfrm>
                    <a:prstGeom prst="rect">
                      <a:avLst/>
                    </a:prstGeom>
                    <a:ln>
                      <a:noFill/>
                    </a:ln>
                    <a:effectLst>
                      <a:outerShdw blurRad="292100" dist="139700" dir="2700000" algn="tl" rotWithShape="0">
                        <a:srgbClr val="333333">
                          <a:alpha val="65000"/>
                        </a:srgbClr>
                      </a:outerShdw>
                    </a:effectLst>
                  </pic:spPr>
                </pic:pic>
              </a:graphicData>
            </a:graphic>
          </wp:inline>
        </w:drawing>
      </w:r>
    </w:p>
    <w:p w:rsidR="00355F34" w:rsidRDefault="006774D5" w:rsidP="007253F1">
      <w:pPr>
        <w:rPr>
          <w:rStyle w:val="Commands"/>
        </w:rPr>
      </w:pPr>
      <w:r w:rsidRPr="006774D5">
        <w:rPr>
          <w:rStyle w:val="Commands"/>
        </w:rPr>
        <w:t xml:space="preserve">-- </w:t>
      </w:r>
      <w:r w:rsidR="00355F34" w:rsidRPr="006774D5">
        <w:rPr>
          <w:rStyle w:val="Commands"/>
        </w:rPr>
        <w:t>DISPLAY_CONTROLLER.VHD – Component Module</w:t>
      </w:r>
    </w:p>
    <w:p w:rsidR="00E5493D" w:rsidRDefault="006774D5" w:rsidP="006774D5">
      <w:r>
        <w:t xml:space="preserve">The </w:t>
      </w:r>
      <w:proofErr w:type="spellStart"/>
      <w:r>
        <w:t>display_con</w:t>
      </w:r>
      <w:r w:rsidR="008F54C1">
        <w:t>t</w:t>
      </w:r>
      <w:r>
        <w:t>roller</w:t>
      </w:r>
      <w:proofErr w:type="spellEnd"/>
      <w:r>
        <w:t xml:space="preserve"> module is what controls the four digit seven-segment display. </w:t>
      </w:r>
      <w:r w:rsidR="008F54C1">
        <w:t xml:space="preserve"> The first 16 lines of code are the library </w:t>
      </w:r>
      <w:r w:rsidR="00FA6C61">
        <w:t xml:space="preserve">and package </w:t>
      </w:r>
      <w:r w:rsidR="008F54C1">
        <w:t xml:space="preserve">declarations and the entity section. </w:t>
      </w:r>
      <w:r w:rsidR="00FA6C61">
        <w:t xml:space="preserve"> There are </w:t>
      </w:r>
      <w:r w:rsidR="00903A38">
        <w:t xml:space="preserve">six inputs and two outputs for the </w:t>
      </w:r>
      <w:proofErr w:type="spellStart"/>
      <w:r w:rsidR="00903A38">
        <w:t>display_controller</w:t>
      </w:r>
      <w:proofErr w:type="spellEnd"/>
      <w:r w:rsidR="00903A38">
        <w:t xml:space="preserve">. </w:t>
      </w:r>
    </w:p>
    <w:p w:rsidR="008F54C1" w:rsidRDefault="00E5493D" w:rsidP="006774D5">
      <w:r w:rsidRPr="00E90463">
        <w:rPr>
          <w:rStyle w:val="Commands"/>
        </w:rPr>
        <w:t>NOTE</w:t>
      </w:r>
      <w:r w:rsidRPr="00E90463">
        <w:t xml:space="preserve">:  </w:t>
      </w:r>
      <w:r w:rsidR="00903A38">
        <w:t xml:space="preserve">Notice that the HEX3, HEX2, HEX1, and HEX0 </w:t>
      </w:r>
      <w:r>
        <w:t xml:space="preserve">are all declared on line 12. Whenever you have more than one port that has the same specifications, you can declare them all in the same line of code. </w:t>
      </w:r>
    </w:p>
    <w:p w:rsidR="00E5493D" w:rsidRDefault="00E5493D" w:rsidP="006774D5">
      <w:r>
        <w:t xml:space="preserve">As in the counter module, the </w:t>
      </w:r>
      <w:proofErr w:type="spellStart"/>
      <w:r>
        <w:t>display_controller</w:t>
      </w:r>
      <w:proofErr w:type="spellEnd"/>
      <w:r>
        <w:t xml:space="preserve"> has a CLK and a RESET port. Additionally there are three 4-bit ports, HEX3 – HEX0. The two output ports </w:t>
      </w:r>
      <w:proofErr w:type="gramStart"/>
      <w:r>
        <w:t>AN and</w:t>
      </w:r>
      <w:proofErr w:type="gramEnd"/>
      <w:r>
        <w:t xml:space="preserve"> SSEG are the same configuration and the same </w:t>
      </w:r>
      <w:r w:rsidRPr="001F7E92">
        <w:t xml:space="preserve">name as the counter module.  However, they are </w:t>
      </w:r>
      <w:r w:rsidRPr="005F5B49">
        <w:rPr>
          <w:rStyle w:val="Commands"/>
          <w:u w:val="single"/>
        </w:rPr>
        <w:t>not</w:t>
      </w:r>
      <w:r w:rsidRPr="001F7E92">
        <w:t xml:space="preserve"> the same </w:t>
      </w:r>
      <w:proofErr w:type="gramStart"/>
      <w:r w:rsidRPr="001F7E92">
        <w:t>ports,</w:t>
      </w:r>
      <w:proofErr w:type="gramEnd"/>
      <w:r w:rsidRPr="001F7E92">
        <w:t xml:space="preserve"> they just “look” the same.</w:t>
      </w:r>
      <w:r>
        <w:t xml:space="preserve"> </w:t>
      </w:r>
    </w:p>
    <w:p w:rsidR="008F54C1" w:rsidRDefault="008F54C1" w:rsidP="006774D5">
      <w:r>
        <w:rPr>
          <w:noProof/>
        </w:rPr>
        <w:lastRenderedPageBreak/>
        <w:drawing>
          <wp:inline distT="0" distB="0" distL="0" distR="0">
            <wp:extent cx="6261524" cy="1825715"/>
            <wp:effectExtent l="171450" t="133350" r="367876" b="3078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6261524" cy="182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5F5B49" w:rsidRDefault="005F5B49" w:rsidP="008F54C1">
      <w:r>
        <w:t xml:space="preserve">The next section, on lines 27 – 133 is the </w:t>
      </w:r>
      <w:r w:rsidR="008F54C1">
        <w:t>Arc</w:t>
      </w:r>
      <w:r>
        <w:t xml:space="preserve">hitecture of </w:t>
      </w:r>
      <w:proofErr w:type="spellStart"/>
      <w:r>
        <w:t>display_controller</w:t>
      </w:r>
      <w:proofErr w:type="spellEnd"/>
      <w:r>
        <w:t xml:space="preserve">. In the declarative section of the architecture, on Line 32 we declare a constant integer, N. We use N to define the size of the signal vectors Q_REG and Q_NEXT. The signals are used to slow the display speed. Finally we have the SEL and HEX signals which determine which anode to display and what value to send to the cathodes for display. </w:t>
      </w:r>
    </w:p>
    <w:p w:rsidR="008F54C1" w:rsidRDefault="008F54C1" w:rsidP="006774D5">
      <w:r>
        <w:rPr>
          <w:noProof/>
        </w:rPr>
        <w:drawing>
          <wp:inline distT="0" distB="0" distL="0" distR="0">
            <wp:extent cx="6288572" cy="1534953"/>
            <wp:effectExtent l="171450" t="133350" r="359878" b="312897"/>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6288572" cy="1534953"/>
                    </a:xfrm>
                    <a:prstGeom prst="rect">
                      <a:avLst/>
                    </a:prstGeom>
                    <a:ln>
                      <a:noFill/>
                    </a:ln>
                    <a:effectLst>
                      <a:outerShdw blurRad="292100" dist="139700" dir="2700000" algn="tl" rotWithShape="0">
                        <a:srgbClr val="333333">
                          <a:alpha val="65000"/>
                        </a:srgbClr>
                      </a:outerShdw>
                    </a:effectLst>
                  </pic:spPr>
                </pic:pic>
              </a:graphicData>
            </a:graphic>
          </wp:inline>
        </w:drawing>
      </w:r>
    </w:p>
    <w:p w:rsidR="00EB4C13" w:rsidRDefault="00EB4C13" w:rsidP="00EB4C13">
      <w:r>
        <w:t>After the Begin statement we have a process that describes what happens on a reset or rising edge of the clock. When reset is pressed then Q_REG is set to zero. If the reset isn’t activated then if there is a clock event and it is equal to one, then Q_REG gets the current value of Q_NEXT.</w:t>
      </w:r>
    </w:p>
    <w:p w:rsidR="008F54C1" w:rsidRDefault="00EB4C13" w:rsidP="00EB4C13">
      <w:pPr>
        <w:pStyle w:val="NOTE"/>
      </w:pPr>
      <w:r w:rsidRPr="00E90463">
        <w:rPr>
          <w:rStyle w:val="Commands"/>
        </w:rPr>
        <w:t>NOTE</w:t>
      </w:r>
      <w:r w:rsidRPr="00E90463">
        <w:t xml:space="preserve">:  </w:t>
      </w:r>
      <w:r>
        <w:t xml:space="preserve">The </w:t>
      </w:r>
      <w:r w:rsidRPr="00EB4C13">
        <w:rPr>
          <w:rFonts w:ascii="Courier New" w:hAnsi="Courier New" w:cs="Courier New"/>
        </w:rPr>
        <w:t>(</w:t>
      </w:r>
      <w:r w:rsidRPr="00EB4C13">
        <w:rPr>
          <w:rStyle w:val="KEYWORDChar"/>
          <w:rFonts w:cs="Courier New"/>
        </w:rPr>
        <w:t>others</w:t>
      </w:r>
      <w:r w:rsidRPr="00EB4C13">
        <w:rPr>
          <w:rFonts w:ascii="Courier New" w:hAnsi="Courier New" w:cs="Courier New"/>
        </w:rPr>
        <w:t>=&gt;’0’)</w:t>
      </w:r>
      <w:r>
        <w:t xml:space="preserve"> command is used because we do not know the exact size of Q_REG (it is a vector of size N). This command allows us to set all the bits of Q_REG, whether there are 8 bits or 40 bits, to zero. </w:t>
      </w:r>
    </w:p>
    <w:p w:rsidR="00EB4C13" w:rsidRDefault="00EB4C13" w:rsidP="00EB4C13">
      <w:pPr>
        <w:pStyle w:val="NOTE"/>
      </w:pPr>
      <w:r w:rsidRPr="00EB4C13">
        <w:rPr>
          <w:rStyle w:val="Commands"/>
        </w:rPr>
        <w:t xml:space="preserve">NOTE:  </w:t>
      </w:r>
      <w:r w:rsidR="00FA2192">
        <w:t>Remember</w:t>
      </w:r>
      <w:r>
        <w:t xml:space="preserve"> processes run </w:t>
      </w:r>
      <w:r w:rsidR="00E32335">
        <w:t>concurrently</w:t>
      </w:r>
      <w:r>
        <w:t xml:space="preserve"> in </w:t>
      </w:r>
      <w:proofErr w:type="spellStart"/>
      <w:r>
        <w:t>vhdl</w:t>
      </w:r>
      <w:proofErr w:type="spellEnd"/>
      <w:r>
        <w:t xml:space="preserve">. So the entire time that </w:t>
      </w:r>
      <w:r w:rsidR="00FA2192">
        <w:t xml:space="preserve">this code is running on your hardware, every process from counter and </w:t>
      </w:r>
      <w:proofErr w:type="spellStart"/>
      <w:r w:rsidR="00FA2192">
        <w:t>display_control</w:t>
      </w:r>
      <w:proofErr w:type="spellEnd"/>
      <w:r w:rsidR="00FA2192">
        <w:t xml:space="preserve"> will all be running at the same time. Recall that CLK_DIVISION in counter is also performing some actions on every rising edge of the board’s clock at the same exact instant that this </w:t>
      </w:r>
      <w:proofErr w:type="spellStart"/>
      <w:r w:rsidR="00FA2192">
        <w:t>display_controller</w:t>
      </w:r>
      <w:proofErr w:type="spellEnd"/>
      <w:r w:rsidR="00FA2192">
        <w:t xml:space="preserve"> process is sending Q_NEXT’s value to Q_REG.</w:t>
      </w:r>
    </w:p>
    <w:p w:rsidR="008F54C1" w:rsidRDefault="008F54C1" w:rsidP="006774D5">
      <w:r>
        <w:rPr>
          <w:noProof/>
        </w:rPr>
        <w:lastRenderedPageBreak/>
        <w:drawing>
          <wp:inline distT="0" distB="0" distL="0" distR="0">
            <wp:extent cx="6629400" cy="1268004"/>
            <wp:effectExtent l="171450" t="133350" r="361950" b="313146"/>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6629400" cy="1268004"/>
                    </a:xfrm>
                    <a:prstGeom prst="rect">
                      <a:avLst/>
                    </a:prstGeom>
                    <a:ln>
                      <a:noFill/>
                    </a:ln>
                    <a:effectLst>
                      <a:outerShdw blurRad="292100" dist="139700" dir="2700000" algn="tl" rotWithShape="0">
                        <a:srgbClr val="333333">
                          <a:alpha val="65000"/>
                        </a:srgbClr>
                      </a:outerShdw>
                    </a:effectLst>
                  </pic:spPr>
                </pic:pic>
              </a:graphicData>
            </a:graphic>
          </wp:inline>
        </w:drawing>
      </w:r>
    </w:p>
    <w:p w:rsidR="002D53AD" w:rsidRDefault="00F45BEA" w:rsidP="00C4147E">
      <w:r>
        <w:t>The</w:t>
      </w:r>
      <w:r w:rsidR="002D53AD">
        <w:t xml:space="preserve"> next two statements increment Q_REG by one</w:t>
      </w:r>
      <w:r>
        <w:t>,</w:t>
      </w:r>
      <w:r w:rsidR="002D53AD">
        <w:t xml:space="preserve"> and send the </w:t>
      </w:r>
      <w:r>
        <w:t>1</w:t>
      </w:r>
      <w:r w:rsidRPr="00F45BEA">
        <w:rPr>
          <w:vertAlign w:val="superscript"/>
        </w:rPr>
        <w:t>st</w:t>
      </w:r>
      <w:r>
        <w:t xml:space="preserve"> and </w:t>
      </w:r>
      <w:r w:rsidR="002D53AD">
        <w:t>2</w:t>
      </w:r>
      <w:r w:rsidR="002D53AD" w:rsidRPr="002D53AD">
        <w:rPr>
          <w:vertAlign w:val="superscript"/>
        </w:rPr>
        <w:t>nd</w:t>
      </w:r>
      <w:r w:rsidR="002D53AD">
        <w:t xml:space="preserve"> MSB to SEL. E.g. If N = </w:t>
      </w:r>
      <w:r>
        <w:t>8</w:t>
      </w:r>
      <w:r w:rsidR="002D53AD">
        <w:t xml:space="preserve">, then </w:t>
      </w:r>
      <w:r>
        <w:t xml:space="preserve">Q_REG and </w:t>
      </w:r>
      <w:r w:rsidR="002D53AD">
        <w:t xml:space="preserve">Q_NEXT </w:t>
      </w:r>
      <w:r>
        <w:t xml:space="preserve">are 8-bit vectors. When line 60 executes, bit 7 and bit 6 (remember that with 8 bits, bits are numbered 76543210) are sent to SEL. SEL will be used next to select the anode to display. </w:t>
      </w:r>
    </w:p>
    <w:p w:rsidR="008F54C1" w:rsidRDefault="008F54C1" w:rsidP="00C4147E">
      <w:r>
        <w:rPr>
          <w:noProof/>
        </w:rPr>
        <w:drawing>
          <wp:inline distT="0" distB="0" distL="0" distR="0">
            <wp:extent cx="6416040" cy="1078598"/>
            <wp:effectExtent l="171450" t="133350" r="365760" b="312052"/>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6406222" cy="1076948"/>
                    </a:xfrm>
                    <a:prstGeom prst="rect">
                      <a:avLst/>
                    </a:prstGeom>
                    <a:ln>
                      <a:noFill/>
                    </a:ln>
                    <a:effectLst>
                      <a:outerShdw blurRad="292100" dist="139700" dir="2700000" algn="tl" rotWithShape="0">
                        <a:srgbClr val="333333">
                          <a:alpha val="65000"/>
                        </a:srgbClr>
                      </a:outerShdw>
                    </a:effectLst>
                  </pic:spPr>
                </pic:pic>
              </a:graphicData>
            </a:graphic>
          </wp:inline>
        </w:drawing>
      </w:r>
    </w:p>
    <w:p w:rsidR="00ED0019" w:rsidRDefault="00F45BEA" w:rsidP="00C4147E">
      <w:r>
        <w:t xml:space="preserve">This process selects the anode to display, based on the value of SEL and sets the value for the cathode display at the selected anode. </w:t>
      </w:r>
      <w:r w:rsidR="00ED0019">
        <w:t xml:space="preserve">Only one anode can be on at any one instant. The anode that is on is the one with the low signal (or a zero). SEL is a 2-bit value and we used a case statement to send a value to </w:t>
      </w:r>
      <w:proofErr w:type="gramStart"/>
      <w:r w:rsidR="00ED0019">
        <w:t>AN</w:t>
      </w:r>
      <w:proofErr w:type="gramEnd"/>
      <w:r w:rsidR="00ED0019">
        <w:t xml:space="preserve"> with a 0 value in the bit position of the anode that we want on as shown in the following table. </w:t>
      </w:r>
    </w:p>
    <w:tbl>
      <w:tblPr>
        <w:tblStyle w:val="TableGrid"/>
        <w:tblW w:w="0" w:type="auto"/>
        <w:jc w:val="center"/>
        <w:tblLook w:val="04A0"/>
      </w:tblPr>
      <w:tblGrid>
        <w:gridCol w:w="1343"/>
        <w:gridCol w:w="1263"/>
        <w:gridCol w:w="1330"/>
        <w:gridCol w:w="1888"/>
      </w:tblGrid>
      <w:tr w:rsidR="00ED0019" w:rsidRPr="00ED0019" w:rsidTr="00ED0019">
        <w:trPr>
          <w:jc w:val="center"/>
        </w:trPr>
        <w:tc>
          <w:tcPr>
            <w:tcW w:w="1343" w:type="dxa"/>
          </w:tcPr>
          <w:p w:rsidR="00ED0019" w:rsidRPr="00ED0019" w:rsidRDefault="00ED0019" w:rsidP="00C4147E">
            <w:pPr>
              <w:rPr>
                <w:rStyle w:val="Commands"/>
              </w:rPr>
            </w:pPr>
            <w:r w:rsidRPr="00ED0019">
              <w:rPr>
                <w:rStyle w:val="Commands"/>
              </w:rPr>
              <w:t>SEL value</w:t>
            </w:r>
          </w:p>
        </w:tc>
        <w:tc>
          <w:tcPr>
            <w:tcW w:w="1263" w:type="dxa"/>
          </w:tcPr>
          <w:p w:rsidR="00ED0019" w:rsidRPr="00ED0019" w:rsidRDefault="00ED0019" w:rsidP="00C4147E">
            <w:pPr>
              <w:rPr>
                <w:rStyle w:val="Commands"/>
              </w:rPr>
            </w:pPr>
            <w:r w:rsidRPr="00ED0019">
              <w:rPr>
                <w:rStyle w:val="Commands"/>
              </w:rPr>
              <w:t>AN value</w:t>
            </w:r>
          </w:p>
        </w:tc>
        <w:tc>
          <w:tcPr>
            <w:tcW w:w="1330" w:type="dxa"/>
          </w:tcPr>
          <w:p w:rsidR="00ED0019" w:rsidRPr="00ED0019" w:rsidRDefault="00ED0019" w:rsidP="00C4147E">
            <w:pPr>
              <w:rPr>
                <w:rStyle w:val="Commands"/>
              </w:rPr>
            </w:pPr>
            <w:r w:rsidRPr="00ED0019">
              <w:rPr>
                <w:rStyle w:val="Commands"/>
              </w:rPr>
              <w:t>Anode On</w:t>
            </w:r>
          </w:p>
        </w:tc>
        <w:tc>
          <w:tcPr>
            <w:tcW w:w="1888" w:type="dxa"/>
          </w:tcPr>
          <w:p w:rsidR="00ED0019" w:rsidRPr="00ED0019" w:rsidRDefault="00ED0019" w:rsidP="00C4147E">
            <w:pPr>
              <w:rPr>
                <w:rStyle w:val="Commands"/>
              </w:rPr>
            </w:pPr>
            <w:r>
              <w:rPr>
                <w:rStyle w:val="Commands"/>
              </w:rPr>
              <w:t>Bit sent to UCF</w:t>
            </w:r>
          </w:p>
        </w:tc>
      </w:tr>
      <w:tr w:rsidR="00ED0019" w:rsidRPr="00ED0019" w:rsidTr="00ED0019">
        <w:trPr>
          <w:jc w:val="center"/>
        </w:trPr>
        <w:tc>
          <w:tcPr>
            <w:tcW w:w="1343" w:type="dxa"/>
          </w:tcPr>
          <w:p w:rsidR="00ED0019" w:rsidRPr="00ED0019" w:rsidRDefault="00ED0019" w:rsidP="00C4147E">
            <w:r>
              <w:t>00</w:t>
            </w:r>
          </w:p>
        </w:tc>
        <w:tc>
          <w:tcPr>
            <w:tcW w:w="1263" w:type="dxa"/>
          </w:tcPr>
          <w:p w:rsidR="00ED0019" w:rsidRPr="00ED0019" w:rsidRDefault="00ED0019" w:rsidP="00C4147E">
            <w:r>
              <w:t>1110</w:t>
            </w:r>
          </w:p>
        </w:tc>
        <w:tc>
          <w:tcPr>
            <w:tcW w:w="1330" w:type="dxa"/>
          </w:tcPr>
          <w:p w:rsidR="00ED0019" w:rsidRPr="00ED0019" w:rsidRDefault="00ED0019" w:rsidP="00C4147E">
            <w:r>
              <w:t>AN0</w:t>
            </w:r>
          </w:p>
        </w:tc>
        <w:tc>
          <w:tcPr>
            <w:tcW w:w="1888" w:type="dxa"/>
          </w:tcPr>
          <w:p w:rsidR="00ED0019" w:rsidRDefault="00ED0019" w:rsidP="00C4147E">
            <w:r>
              <w:t>AN(0)</w:t>
            </w:r>
          </w:p>
        </w:tc>
      </w:tr>
      <w:tr w:rsidR="00ED0019" w:rsidRPr="00ED0019" w:rsidTr="00ED0019">
        <w:trPr>
          <w:jc w:val="center"/>
        </w:trPr>
        <w:tc>
          <w:tcPr>
            <w:tcW w:w="1343" w:type="dxa"/>
          </w:tcPr>
          <w:p w:rsidR="00ED0019" w:rsidRDefault="00ED0019" w:rsidP="00C4147E">
            <w:r>
              <w:t>01</w:t>
            </w:r>
          </w:p>
        </w:tc>
        <w:tc>
          <w:tcPr>
            <w:tcW w:w="1263" w:type="dxa"/>
          </w:tcPr>
          <w:p w:rsidR="00ED0019" w:rsidRDefault="00ED0019" w:rsidP="00C4147E">
            <w:r>
              <w:t>1101</w:t>
            </w:r>
          </w:p>
        </w:tc>
        <w:tc>
          <w:tcPr>
            <w:tcW w:w="1330" w:type="dxa"/>
          </w:tcPr>
          <w:p w:rsidR="00ED0019" w:rsidRDefault="00ED0019" w:rsidP="00C4147E">
            <w:r>
              <w:t>AN1</w:t>
            </w:r>
          </w:p>
        </w:tc>
        <w:tc>
          <w:tcPr>
            <w:tcW w:w="1888" w:type="dxa"/>
          </w:tcPr>
          <w:p w:rsidR="00ED0019" w:rsidRDefault="00ED0019" w:rsidP="00C4147E">
            <w:r>
              <w:t>AN(1)</w:t>
            </w:r>
          </w:p>
        </w:tc>
      </w:tr>
      <w:tr w:rsidR="00ED0019" w:rsidRPr="00ED0019" w:rsidTr="00ED0019">
        <w:trPr>
          <w:jc w:val="center"/>
        </w:trPr>
        <w:tc>
          <w:tcPr>
            <w:tcW w:w="1343" w:type="dxa"/>
          </w:tcPr>
          <w:p w:rsidR="00ED0019" w:rsidRDefault="00ED0019" w:rsidP="00C4147E">
            <w:r>
              <w:t>10</w:t>
            </w:r>
          </w:p>
        </w:tc>
        <w:tc>
          <w:tcPr>
            <w:tcW w:w="1263" w:type="dxa"/>
          </w:tcPr>
          <w:p w:rsidR="00ED0019" w:rsidRDefault="00ED0019" w:rsidP="00C4147E">
            <w:r>
              <w:t>1011</w:t>
            </w:r>
          </w:p>
        </w:tc>
        <w:tc>
          <w:tcPr>
            <w:tcW w:w="1330" w:type="dxa"/>
          </w:tcPr>
          <w:p w:rsidR="00ED0019" w:rsidRDefault="00ED0019" w:rsidP="00C4147E">
            <w:r>
              <w:t>AN2</w:t>
            </w:r>
          </w:p>
        </w:tc>
        <w:tc>
          <w:tcPr>
            <w:tcW w:w="1888" w:type="dxa"/>
          </w:tcPr>
          <w:p w:rsidR="00ED0019" w:rsidRDefault="00ED0019" w:rsidP="00C4147E">
            <w:r>
              <w:t>AN(2)</w:t>
            </w:r>
          </w:p>
        </w:tc>
      </w:tr>
      <w:tr w:rsidR="00ED0019" w:rsidRPr="00ED0019" w:rsidTr="00ED0019">
        <w:trPr>
          <w:jc w:val="center"/>
        </w:trPr>
        <w:tc>
          <w:tcPr>
            <w:tcW w:w="1343" w:type="dxa"/>
          </w:tcPr>
          <w:p w:rsidR="00ED0019" w:rsidRDefault="00ED0019" w:rsidP="00C4147E">
            <w:r>
              <w:t>11</w:t>
            </w:r>
          </w:p>
        </w:tc>
        <w:tc>
          <w:tcPr>
            <w:tcW w:w="1263" w:type="dxa"/>
          </w:tcPr>
          <w:p w:rsidR="00ED0019" w:rsidRDefault="00ED0019" w:rsidP="00C4147E">
            <w:r>
              <w:t>0111</w:t>
            </w:r>
          </w:p>
        </w:tc>
        <w:tc>
          <w:tcPr>
            <w:tcW w:w="1330" w:type="dxa"/>
          </w:tcPr>
          <w:p w:rsidR="00ED0019" w:rsidRDefault="00ED0019" w:rsidP="00C4147E">
            <w:r>
              <w:t>AN3</w:t>
            </w:r>
          </w:p>
        </w:tc>
        <w:tc>
          <w:tcPr>
            <w:tcW w:w="1888" w:type="dxa"/>
          </w:tcPr>
          <w:p w:rsidR="00ED0019" w:rsidRDefault="00ED0019" w:rsidP="00C4147E">
            <w:r>
              <w:t>AN(3)</w:t>
            </w:r>
          </w:p>
        </w:tc>
      </w:tr>
    </w:tbl>
    <w:p w:rsidR="008248AF" w:rsidRDefault="00ED0019" w:rsidP="00C4147E">
      <w:r>
        <w:t xml:space="preserve">What we will do is send </w:t>
      </w:r>
      <w:r w:rsidR="00B45DF8">
        <w:t xml:space="preserve">one bit of the 4-bit vector AN, as indicated in the table to the UCF file. Notice that the only time that the first bit of AN (or </w:t>
      </w:r>
      <w:proofErr w:type="gramStart"/>
      <w:r w:rsidR="00B45DF8">
        <w:t>AN(</w:t>
      </w:r>
      <w:proofErr w:type="gramEnd"/>
      <w:r w:rsidR="00B45DF8">
        <w:t xml:space="preserve">0)) is equal to zero and therefore, the only time anode 0 gets a zero value is when SEL = 00. This logic is the same for each of the other anodes. </w:t>
      </w:r>
    </w:p>
    <w:p w:rsidR="00692823" w:rsidRDefault="00242874" w:rsidP="00C4147E">
      <w:r>
        <w:t xml:space="preserve">After value of </w:t>
      </w:r>
      <w:proofErr w:type="gramStart"/>
      <w:r>
        <w:t>AN is</w:t>
      </w:r>
      <w:proofErr w:type="gramEnd"/>
      <w:r>
        <w:t xml:space="preserve"> set, on lines 76, 82, 86, and 90, we set the value of HEX. </w:t>
      </w:r>
      <w:r w:rsidR="00D60702">
        <w:t xml:space="preserve">The signal HEX will determine which of the cathodes will light on the selected anode. HEX is a </w:t>
      </w:r>
      <w:r w:rsidR="00284969">
        <w:t xml:space="preserve">4-bit signal that we use for the numbers 0 – 15 (decimal) or 0 – F (hexadecimal). The values of HEX0 – 3 are set from the 16-bit TEMP_COUNT signal in the counter module. </w:t>
      </w:r>
    </w:p>
    <w:p w:rsidR="008F54C1" w:rsidRDefault="008F54C1" w:rsidP="00537FF6">
      <w:pPr>
        <w:keepNext/>
        <w:spacing w:before="200"/>
      </w:pPr>
      <w:r>
        <w:rPr>
          <w:noProof/>
        </w:rPr>
        <w:lastRenderedPageBreak/>
        <w:drawing>
          <wp:inline distT="0" distB="0" distL="0" distR="0">
            <wp:extent cx="5701030" cy="2697194"/>
            <wp:effectExtent l="171450" t="133350" r="356870" b="312706"/>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5702169" cy="2697733"/>
                    </a:xfrm>
                    <a:prstGeom prst="rect">
                      <a:avLst/>
                    </a:prstGeom>
                    <a:ln>
                      <a:noFill/>
                    </a:ln>
                    <a:effectLst>
                      <a:outerShdw blurRad="292100" dist="139700" dir="2700000" algn="tl" rotWithShape="0">
                        <a:srgbClr val="333333">
                          <a:alpha val="65000"/>
                        </a:srgbClr>
                      </a:outerShdw>
                    </a:effectLst>
                  </pic:spPr>
                </pic:pic>
              </a:graphicData>
            </a:graphic>
          </wp:inline>
        </w:drawing>
      </w:r>
    </w:p>
    <w:p w:rsidR="008F54C1" w:rsidRDefault="00E32335" w:rsidP="00305525">
      <w:proofErr w:type="gramStart"/>
      <w:r w:rsidRPr="00305525">
        <w:t>Lines 111 – 133 is</w:t>
      </w:r>
      <w:proofErr w:type="gramEnd"/>
      <w:r w:rsidRPr="00305525">
        <w:t xml:space="preserve"> the code that describes to the four anodes how to display the hexadecimal numbers 0 – F. Recall that when a cathode is low (or zero) it will light. This code uses a 4-bit signal called HEX to define what number to display. When HEX is 0001</w:t>
      </w:r>
      <w:r w:rsidRPr="00305525">
        <w:rPr>
          <w:vertAlign w:val="subscript"/>
        </w:rPr>
        <w:t>2</w:t>
      </w:r>
      <w:r w:rsidRPr="00305525">
        <w:t xml:space="preserve"> (or </w:t>
      </w:r>
      <w:proofErr w:type="gramStart"/>
      <w:r w:rsidRPr="00305525">
        <w:t>1</w:t>
      </w:r>
      <w:r w:rsidRPr="00305525">
        <w:rPr>
          <w:vertAlign w:val="subscript"/>
        </w:rPr>
        <w:t>10</w:t>
      </w:r>
      <w:r w:rsidRPr="00305525">
        <w:t xml:space="preserve"> )</w:t>
      </w:r>
      <w:proofErr w:type="gramEnd"/>
      <w:r w:rsidRPr="00305525">
        <w:t xml:space="preserve"> then we send 1000000 to SSEG the 7-bit cathode output. </w:t>
      </w:r>
      <w:r w:rsidR="00305525" w:rsidRPr="00305525">
        <w:t xml:space="preserve">We will configure each bit of SSEG separately in the UCF in just a moment. </w:t>
      </w:r>
    </w:p>
    <w:p w:rsidR="008F54C1" w:rsidRDefault="008F54C1" w:rsidP="008F54C1">
      <w:r>
        <w:t xml:space="preserve">There are 7 </w:t>
      </w:r>
      <w:r w:rsidR="001F7E92">
        <w:t>cathodes</w:t>
      </w:r>
      <w:r>
        <w:t>, A - G, and in the UCF we will link them as follows:</w:t>
      </w:r>
    </w:p>
    <w:p w:rsidR="008F54C1" w:rsidRPr="001F7E92" w:rsidRDefault="001F7E92" w:rsidP="008F54C1">
      <w:r w:rsidRPr="001F7E92">
        <w:t>Cathodes</w:t>
      </w:r>
      <w:r w:rsidR="008F54C1" w:rsidRPr="001F7E92">
        <w:t>--&gt;</w:t>
      </w:r>
      <w:r w:rsidR="008F54C1" w:rsidRPr="001F7E92">
        <w:tab/>
        <w:t>G</w:t>
      </w:r>
      <w:r w:rsidR="008F54C1" w:rsidRPr="001F7E92">
        <w:tab/>
        <w:t>F</w:t>
      </w:r>
      <w:r w:rsidR="008F54C1" w:rsidRPr="001F7E92">
        <w:tab/>
        <w:t>E</w:t>
      </w:r>
      <w:r w:rsidR="008F54C1" w:rsidRPr="001F7E92">
        <w:tab/>
        <w:t>D</w:t>
      </w:r>
      <w:r w:rsidR="008F54C1" w:rsidRPr="001F7E92">
        <w:tab/>
        <w:t>C</w:t>
      </w:r>
      <w:r w:rsidR="008F54C1" w:rsidRPr="001F7E92">
        <w:tab/>
        <w:t>B</w:t>
      </w:r>
      <w:r w:rsidR="008F54C1" w:rsidRPr="001F7E92">
        <w:tab/>
        <w:t>A</w:t>
      </w:r>
    </w:p>
    <w:p w:rsidR="008F54C1" w:rsidRDefault="008F54C1" w:rsidP="008F54C1">
      <w:r>
        <w:t>SSEG bit --&gt;</w:t>
      </w:r>
      <w:r>
        <w:tab/>
        <w:t>6</w:t>
      </w:r>
      <w:r>
        <w:tab/>
        <w:t>5</w:t>
      </w:r>
      <w:r>
        <w:tab/>
        <w:t>4</w:t>
      </w:r>
      <w:r>
        <w:tab/>
        <w:t>3</w:t>
      </w:r>
      <w:r>
        <w:tab/>
        <w:t>2</w:t>
      </w:r>
      <w:r>
        <w:tab/>
        <w:t>1</w:t>
      </w:r>
      <w:r>
        <w:tab/>
        <w:t>0</w:t>
      </w:r>
    </w:p>
    <w:p w:rsidR="008F54C1" w:rsidRDefault="008F54C1" w:rsidP="008F54C1">
      <w:r>
        <w:rPr>
          <w:noProof/>
        </w:rPr>
        <w:drawing>
          <wp:inline distT="0" distB="0" distL="0" distR="0">
            <wp:extent cx="4989830" cy="2305388"/>
            <wp:effectExtent l="171450" t="133350" r="363220" b="304462"/>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5002057" cy="2311037"/>
                    </a:xfrm>
                    <a:prstGeom prst="rect">
                      <a:avLst/>
                    </a:prstGeom>
                    <a:ln>
                      <a:noFill/>
                    </a:ln>
                    <a:effectLst>
                      <a:outerShdw blurRad="292100" dist="139700" dir="2700000" algn="tl" rotWithShape="0">
                        <a:srgbClr val="333333">
                          <a:alpha val="65000"/>
                        </a:srgbClr>
                      </a:outerShdw>
                    </a:effectLst>
                  </pic:spPr>
                </pic:pic>
              </a:graphicData>
            </a:graphic>
          </wp:inline>
        </w:drawing>
      </w:r>
      <w:r>
        <w:tab/>
      </w:r>
    </w:p>
    <w:p w:rsidR="008F54C1" w:rsidRPr="006774D5" w:rsidRDefault="008F54C1" w:rsidP="006774D5"/>
    <w:p w:rsidR="00355F34" w:rsidRPr="006774D5" w:rsidRDefault="006774D5" w:rsidP="004B78FB">
      <w:pPr>
        <w:keepNext/>
        <w:rPr>
          <w:rStyle w:val="Commands"/>
        </w:rPr>
      </w:pPr>
      <w:r w:rsidRPr="006774D5">
        <w:rPr>
          <w:rStyle w:val="Commands"/>
        </w:rPr>
        <w:t xml:space="preserve">-- </w:t>
      </w:r>
      <w:r w:rsidR="00355F34" w:rsidRPr="006774D5">
        <w:rPr>
          <w:rStyle w:val="Commands"/>
        </w:rPr>
        <w:t>COUNTER4.UCF -- User Constraints File</w:t>
      </w:r>
    </w:p>
    <w:p w:rsidR="004B78FB" w:rsidRDefault="004B78FB" w:rsidP="004B78FB">
      <w:r>
        <w:t xml:space="preserve">The UCF file is what we use to configure the output of the previous code. Basically all ports are assigned to some pin on the board. The CLK is the only pin assignment in this file that isn’t readily obvious by looking at the board labels. Check your board’s reference manual for the correct pin assignment for the internal clock. </w:t>
      </w:r>
    </w:p>
    <w:p w:rsidR="00355F34" w:rsidRDefault="00A750EF" w:rsidP="009C48C2">
      <w:r>
        <w:rPr>
          <w:noProof/>
        </w:rPr>
        <w:drawing>
          <wp:inline distT="0" distB="0" distL="0" distR="0">
            <wp:extent cx="5924550" cy="2565148"/>
            <wp:effectExtent l="171450" t="133350" r="361950" b="31140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928747" cy="25669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5F34" w:rsidRDefault="00355F34" w:rsidP="009C48C2"/>
    <w:p w:rsidR="00510A3A" w:rsidRDefault="00510A3A">
      <w:pPr>
        <w:spacing w:after="0"/>
        <w:rPr>
          <w:rFonts w:ascii="Franklin Gothic Medium" w:eastAsiaTheme="majorEastAsia" w:hAnsi="Franklin Gothic Medium" w:cstheme="majorBidi"/>
          <w:bCs/>
          <w:sz w:val="26"/>
          <w:szCs w:val="26"/>
        </w:rPr>
      </w:pPr>
      <w:r>
        <w:br w:type="page"/>
      </w:r>
    </w:p>
    <w:p w:rsidR="0042791E" w:rsidRDefault="003C2AEF" w:rsidP="0042791E">
      <w:pPr>
        <w:pStyle w:val="Heading1"/>
      </w:pPr>
      <w:r w:rsidRPr="00D150B1">
        <w:lastRenderedPageBreak/>
        <w:t xml:space="preserve">Lab Procedure </w:t>
      </w:r>
      <w:r w:rsidR="008E21D2">
        <w:t>5</w:t>
      </w:r>
      <w:r w:rsidRPr="00D150B1">
        <w:t xml:space="preserve">: </w:t>
      </w:r>
      <w:r w:rsidR="0042791E" w:rsidRPr="00D150B1">
        <w:t>Test your Knowledge</w:t>
      </w:r>
    </w:p>
    <w:p w:rsidR="0042791E" w:rsidRDefault="0042791E" w:rsidP="0042791E">
      <w:pPr>
        <w:pStyle w:val="ListParagraph"/>
        <w:numPr>
          <w:ilvl w:val="1"/>
          <w:numId w:val="1"/>
        </w:numPr>
      </w:pPr>
      <w:r>
        <w:t xml:space="preserve">Create a new ISE project called </w:t>
      </w:r>
      <w:proofErr w:type="spellStart"/>
      <w:r w:rsidRPr="009D4D2D">
        <w:rPr>
          <w:rStyle w:val="Commands"/>
        </w:rPr>
        <w:t>New_</w:t>
      </w:r>
      <w:r>
        <w:rPr>
          <w:rStyle w:val="Commands"/>
        </w:rPr>
        <w:t>Count</w:t>
      </w:r>
      <w:proofErr w:type="spellEnd"/>
      <w:r>
        <w:t>.</w:t>
      </w:r>
    </w:p>
    <w:p w:rsidR="0042791E" w:rsidRDefault="0042791E" w:rsidP="0042791E">
      <w:pPr>
        <w:pStyle w:val="ListParagraph"/>
        <w:numPr>
          <w:ilvl w:val="1"/>
          <w:numId w:val="1"/>
        </w:numPr>
      </w:pPr>
      <w:r>
        <w:t xml:space="preserve">Find and include the three files from the </w:t>
      </w:r>
      <w:r>
        <w:rPr>
          <w:rStyle w:val="Commands"/>
        </w:rPr>
        <w:t xml:space="preserve">Counter </w:t>
      </w:r>
      <w:r w:rsidRPr="00636064">
        <w:t>project</w:t>
      </w:r>
      <w:r>
        <w:t>:</w:t>
      </w:r>
    </w:p>
    <w:p w:rsidR="0042791E" w:rsidRDefault="0042791E" w:rsidP="0042791E">
      <w:pPr>
        <w:ind w:left="720"/>
      </w:pPr>
      <w:proofErr w:type="gramStart"/>
      <w:r>
        <w:t>counter</w:t>
      </w:r>
      <w:proofErr w:type="gramEnd"/>
      <w:r>
        <w:t xml:space="preserve"> 4.ucf</w:t>
      </w:r>
      <w:r>
        <w:br/>
        <w:t>counter</w:t>
      </w:r>
      <w:r w:rsidRPr="009D4D2D">
        <w:t xml:space="preserve">.vhd </w:t>
      </w:r>
      <w:r>
        <w:br/>
        <w:t>display_counter</w:t>
      </w:r>
      <w:r w:rsidRPr="009D4D2D">
        <w:t xml:space="preserve">.vhd </w:t>
      </w:r>
    </w:p>
    <w:p w:rsidR="0042791E" w:rsidRPr="004406B0" w:rsidRDefault="0042791E" w:rsidP="004406B0">
      <w:pPr>
        <w:ind w:left="360"/>
        <w:rPr>
          <w:u w:val="single"/>
        </w:rPr>
      </w:pPr>
      <w:r w:rsidRPr="004406B0">
        <w:rPr>
          <w:u w:val="single"/>
        </w:rPr>
        <w:t>Answer the following questions:</w:t>
      </w:r>
    </w:p>
    <w:p w:rsidR="0042791E" w:rsidRDefault="0042791E" w:rsidP="00D52995">
      <w:pPr>
        <w:pStyle w:val="ListParagraph"/>
        <w:numPr>
          <w:ilvl w:val="1"/>
          <w:numId w:val="1"/>
        </w:numPr>
      </w:pPr>
      <w:r>
        <w:t>Why is the Hierarchy important? Where in the Hierarchy should the UCF fall?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8108A6" w:rsidTr="008108A6">
        <w:tc>
          <w:tcPr>
            <w:tcW w:w="9648" w:type="dxa"/>
          </w:tcPr>
          <w:p w:rsidR="008108A6" w:rsidRDefault="008108A6" w:rsidP="004D2BD0">
            <w:pPr>
              <w:pStyle w:val="AnswerLine"/>
              <w:keepNext/>
              <w:ind w:left="720"/>
            </w:pPr>
          </w:p>
        </w:tc>
      </w:tr>
      <w:tr w:rsidR="008108A6" w:rsidTr="008108A6">
        <w:tc>
          <w:tcPr>
            <w:tcW w:w="9648" w:type="dxa"/>
          </w:tcPr>
          <w:p w:rsidR="008108A6" w:rsidRDefault="008108A6" w:rsidP="004D2BD0">
            <w:pPr>
              <w:pStyle w:val="AnswerLine"/>
              <w:keepNext/>
              <w:keepLines w:val="0"/>
              <w:ind w:left="720"/>
            </w:pPr>
          </w:p>
        </w:tc>
      </w:tr>
      <w:tr w:rsidR="008108A6" w:rsidTr="008108A6">
        <w:tc>
          <w:tcPr>
            <w:tcW w:w="9648" w:type="dxa"/>
          </w:tcPr>
          <w:p w:rsidR="008108A6" w:rsidRDefault="008108A6" w:rsidP="004D2BD0">
            <w:pPr>
              <w:pStyle w:val="AnswerLine"/>
              <w:keepNext/>
              <w:keepLines w:val="0"/>
              <w:ind w:left="720"/>
            </w:pPr>
          </w:p>
        </w:tc>
      </w:tr>
    </w:tbl>
    <w:p w:rsidR="0042791E" w:rsidRDefault="0042791E" w:rsidP="00D52995">
      <w:pPr>
        <w:pStyle w:val="ListParagraph"/>
        <w:numPr>
          <w:ilvl w:val="1"/>
          <w:numId w:val="1"/>
        </w:numPr>
      </w:pPr>
      <w:r>
        <w:t>What does the .bit file 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4D2BD0">
        <w:tc>
          <w:tcPr>
            <w:tcW w:w="9648" w:type="dxa"/>
          </w:tcPr>
          <w:p w:rsidR="00052CB4" w:rsidRDefault="00052CB4" w:rsidP="004D2BD0">
            <w:pPr>
              <w:pStyle w:val="AnswerLine"/>
              <w:keepNext/>
              <w:ind w:left="720"/>
            </w:pPr>
          </w:p>
        </w:tc>
      </w:tr>
    </w:tbl>
    <w:p w:rsidR="0042791E" w:rsidRDefault="0042791E" w:rsidP="00D52995">
      <w:pPr>
        <w:pStyle w:val="ListParagraph"/>
        <w:numPr>
          <w:ilvl w:val="1"/>
          <w:numId w:val="1"/>
        </w:numPr>
      </w:pPr>
      <w:r>
        <w:t>What is the difference between a decimal, binary, and hexadecimal number?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052CB4">
        <w:tc>
          <w:tcPr>
            <w:tcW w:w="9648" w:type="dxa"/>
          </w:tcPr>
          <w:p w:rsidR="00052CB4" w:rsidRDefault="00052CB4" w:rsidP="004D2BD0">
            <w:pPr>
              <w:pStyle w:val="AnswerLine"/>
              <w:keepNext/>
              <w:ind w:left="720"/>
            </w:pPr>
          </w:p>
        </w:tc>
      </w:tr>
      <w:tr w:rsidR="00052CB4" w:rsidTr="00052CB4">
        <w:tc>
          <w:tcPr>
            <w:tcW w:w="9648" w:type="dxa"/>
          </w:tcPr>
          <w:p w:rsidR="00052CB4" w:rsidRDefault="00052CB4" w:rsidP="004D2BD0">
            <w:pPr>
              <w:pStyle w:val="AnswerLine"/>
              <w:keepNext/>
              <w:keepLines w:val="0"/>
              <w:ind w:left="720"/>
            </w:pPr>
          </w:p>
        </w:tc>
      </w:tr>
      <w:tr w:rsidR="00052CB4" w:rsidTr="00052CB4">
        <w:tc>
          <w:tcPr>
            <w:tcW w:w="9648" w:type="dxa"/>
          </w:tcPr>
          <w:p w:rsidR="00052CB4" w:rsidRDefault="00052CB4" w:rsidP="008108A6">
            <w:pPr>
              <w:pStyle w:val="AnswerLine"/>
              <w:keepLines w:val="0"/>
              <w:ind w:left="720"/>
            </w:pPr>
          </w:p>
        </w:tc>
      </w:tr>
    </w:tbl>
    <w:p w:rsidR="0042791E" w:rsidRDefault="0042791E" w:rsidP="00C4147E">
      <w:pPr>
        <w:pStyle w:val="ListParagraph"/>
        <w:numPr>
          <w:ilvl w:val="1"/>
          <w:numId w:val="1"/>
        </w:numPr>
      </w:pPr>
      <w:r>
        <w:t>Where can you find information about the FPGA board you are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4D2BD0">
        <w:tc>
          <w:tcPr>
            <w:tcW w:w="9648" w:type="dxa"/>
          </w:tcPr>
          <w:p w:rsidR="00052CB4" w:rsidRDefault="00052CB4" w:rsidP="00C4147E">
            <w:pPr>
              <w:pStyle w:val="AnswerLine"/>
              <w:keepLines w:val="0"/>
              <w:ind w:left="720"/>
            </w:pPr>
          </w:p>
        </w:tc>
      </w:tr>
    </w:tbl>
    <w:p w:rsidR="0042791E" w:rsidRDefault="0042791E" w:rsidP="00052CB4">
      <w:pPr>
        <w:pStyle w:val="ListParagraph"/>
        <w:keepNext/>
        <w:numPr>
          <w:ilvl w:val="1"/>
          <w:numId w:val="1"/>
        </w:numPr>
      </w:pPr>
      <w:r>
        <w:lastRenderedPageBreak/>
        <w:t xml:space="preserve">The Nexys 3 board has a seven segment display. What does the term </w:t>
      </w:r>
      <w:r>
        <w:rPr>
          <w:i/>
        </w:rPr>
        <w:t>common anode</w:t>
      </w:r>
      <w:r>
        <w:t xml:space="preserve"> mean?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D52995" w:rsidTr="00052CB4">
        <w:tc>
          <w:tcPr>
            <w:tcW w:w="9648" w:type="dxa"/>
          </w:tcPr>
          <w:p w:rsidR="00D52995" w:rsidRDefault="00D52995" w:rsidP="00052CB4">
            <w:pPr>
              <w:pStyle w:val="AnswerLine"/>
              <w:keepNext/>
              <w:ind w:left="720"/>
            </w:pPr>
          </w:p>
        </w:tc>
      </w:tr>
      <w:tr w:rsidR="00D52995" w:rsidTr="00052CB4">
        <w:tc>
          <w:tcPr>
            <w:tcW w:w="9648" w:type="dxa"/>
          </w:tcPr>
          <w:p w:rsidR="00D52995" w:rsidRDefault="00D52995" w:rsidP="00052CB4">
            <w:pPr>
              <w:pStyle w:val="AnswerLine"/>
              <w:keepNext/>
              <w:keepLines w:val="0"/>
              <w:ind w:left="720"/>
            </w:pPr>
          </w:p>
        </w:tc>
      </w:tr>
      <w:tr w:rsidR="00D52995" w:rsidTr="00052CB4">
        <w:tc>
          <w:tcPr>
            <w:tcW w:w="9648" w:type="dxa"/>
          </w:tcPr>
          <w:p w:rsidR="00D52995" w:rsidRDefault="00D52995" w:rsidP="00052CB4">
            <w:pPr>
              <w:pStyle w:val="AnswerLine"/>
              <w:keepNext/>
              <w:keepLines w:val="0"/>
              <w:ind w:left="720"/>
            </w:pPr>
          </w:p>
        </w:tc>
      </w:tr>
    </w:tbl>
    <w:p w:rsidR="0042791E" w:rsidRDefault="00D52995" w:rsidP="00D52995">
      <w:pPr>
        <w:pStyle w:val="ListParagraph"/>
        <w:numPr>
          <w:ilvl w:val="1"/>
          <w:numId w:val="1"/>
        </w:numPr>
      </w:pPr>
      <w:r>
        <w:t>What is the clock speed of the board you are using</w:t>
      </w:r>
      <w:r w:rsidR="004279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4D2BD0">
        <w:tc>
          <w:tcPr>
            <w:tcW w:w="9648" w:type="dxa"/>
          </w:tcPr>
          <w:p w:rsidR="00052CB4" w:rsidRDefault="00052CB4" w:rsidP="004D2BD0">
            <w:pPr>
              <w:pStyle w:val="AnswerLine"/>
              <w:keepNext/>
              <w:ind w:left="720"/>
            </w:pPr>
          </w:p>
        </w:tc>
      </w:tr>
    </w:tbl>
    <w:p w:rsidR="0042791E" w:rsidRDefault="00D52995" w:rsidP="00D52995">
      <w:pPr>
        <w:pStyle w:val="ListParagraph"/>
        <w:numPr>
          <w:ilvl w:val="1"/>
          <w:numId w:val="1"/>
        </w:numPr>
      </w:pPr>
      <w:r>
        <w:t xml:space="preserve">What purpose does the </w:t>
      </w:r>
      <w:proofErr w:type="spellStart"/>
      <w:r w:rsidRPr="00D52995">
        <w:rPr>
          <w:i/>
        </w:rPr>
        <w:t>STD_LOGIC_arith</w:t>
      </w:r>
      <w:proofErr w:type="spellEnd"/>
      <w:r>
        <w:t xml:space="preserve"> package serve for your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052CB4">
        <w:tc>
          <w:tcPr>
            <w:tcW w:w="9648" w:type="dxa"/>
          </w:tcPr>
          <w:p w:rsidR="00052CB4" w:rsidRDefault="00052CB4" w:rsidP="004D2BD0">
            <w:pPr>
              <w:pStyle w:val="AnswerLine"/>
              <w:keepNext/>
              <w:ind w:left="720"/>
            </w:pPr>
          </w:p>
        </w:tc>
      </w:tr>
    </w:tbl>
    <w:p w:rsidR="0042791E" w:rsidRDefault="00D52995" w:rsidP="00D52995">
      <w:pPr>
        <w:pStyle w:val="ListParagraph"/>
        <w:numPr>
          <w:ilvl w:val="1"/>
          <w:numId w:val="1"/>
        </w:numPr>
      </w:pPr>
      <w:r>
        <w:t>How did we “slow the clock” in this lab?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052CB4">
        <w:tc>
          <w:tcPr>
            <w:tcW w:w="9648" w:type="dxa"/>
          </w:tcPr>
          <w:p w:rsidR="00052CB4" w:rsidRDefault="00052CB4" w:rsidP="004D2BD0">
            <w:pPr>
              <w:pStyle w:val="AnswerLine"/>
              <w:keepNext/>
              <w:ind w:left="720"/>
            </w:pPr>
          </w:p>
        </w:tc>
      </w:tr>
      <w:tr w:rsidR="00052CB4" w:rsidTr="00052CB4">
        <w:tc>
          <w:tcPr>
            <w:tcW w:w="9648" w:type="dxa"/>
          </w:tcPr>
          <w:p w:rsidR="00052CB4" w:rsidRDefault="00052CB4" w:rsidP="004D2BD0">
            <w:pPr>
              <w:pStyle w:val="AnswerLine"/>
              <w:keepNext/>
              <w:keepLines w:val="0"/>
              <w:ind w:left="720"/>
            </w:pPr>
          </w:p>
        </w:tc>
      </w:tr>
    </w:tbl>
    <w:p w:rsidR="0042791E" w:rsidRDefault="00D52995" w:rsidP="00D52995">
      <w:pPr>
        <w:pStyle w:val="ListParagraph"/>
        <w:numPr>
          <w:ilvl w:val="1"/>
          <w:numId w:val="1"/>
        </w:numPr>
      </w:pPr>
      <w:r>
        <w:t>What is a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8"/>
      </w:tblGrid>
      <w:tr w:rsidR="00052CB4" w:rsidTr="00052CB4">
        <w:tc>
          <w:tcPr>
            <w:tcW w:w="9648" w:type="dxa"/>
          </w:tcPr>
          <w:p w:rsidR="00052CB4" w:rsidRDefault="00052CB4" w:rsidP="004D2BD0">
            <w:pPr>
              <w:pStyle w:val="AnswerLine"/>
              <w:keepNext/>
              <w:ind w:left="720"/>
            </w:pPr>
          </w:p>
        </w:tc>
      </w:tr>
      <w:tr w:rsidR="00052CB4" w:rsidTr="00052CB4">
        <w:tc>
          <w:tcPr>
            <w:tcW w:w="9648" w:type="dxa"/>
          </w:tcPr>
          <w:p w:rsidR="00052CB4" w:rsidRDefault="00052CB4" w:rsidP="004D2BD0">
            <w:pPr>
              <w:pStyle w:val="AnswerLine"/>
              <w:keepNext/>
              <w:keepLines w:val="0"/>
              <w:ind w:left="720"/>
            </w:pPr>
          </w:p>
        </w:tc>
      </w:tr>
    </w:tbl>
    <w:p w:rsidR="0042791E" w:rsidRDefault="0042791E" w:rsidP="00052CB4"/>
    <w:sectPr w:rsidR="0042791E" w:rsidSect="00DC6338">
      <w:headerReference w:type="default" r:id="rId41"/>
      <w:pgSz w:w="12240" w:h="15840" w:code="1"/>
      <w:pgMar w:top="720" w:right="72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6C9" w:rsidRDefault="00D866C9">
      <w:r>
        <w:separator/>
      </w:r>
    </w:p>
  </w:endnote>
  <w:endnote w:type="continuationSeparator" w:id="0">
    <w:p w:rsidR="00D866C9" w:rsidRDefault="00D866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7515E3" w:rsidP="00441EF8">
    <w:pPr>
      <w:pStyle w:val="Footer"/>
      <w:jc w:val="center"/>
    </w:pPr>
    <w:r>
      <w:rPr>
        <w:rStyle w:val="PageNumber"/>
      </w:rPr>
      <w:fldChar w:fldCharType="begin"/>
    </w:r>
    <w:r w:rsidR="00903A38">
      <w:rPr>
        <w:rStyle w:val="PageNumber"/>
      </w:rPr>
      <w:instrText xml:space="preserve"> PAGE </w:instrText>
    </w:r>
    <w:r>
      <w:rPr>
        <w:rStyle w:val="PageNumber"/>
      </w:rPr>
      <w:fldChar w:fldCharType="separate"/>
    </w:r>
    <w:r w:rsidR="004406B0">
      <w:rPr>
        <w:rStyle w:val="PageNumber"/>
        <w:noProof/>
      </w:rPr>
      <w:t>19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6C9" w:rsidRDefault="00D866C9">
      <w:r>
        <w:separator/>
      </w:r>
    </w:p>
  </w:footnote>
  <w:footnote w:type="continuationSeparator" w:id="0">
    <w:p w:rsidR="00D866C9" w:rsidRDefault="00D866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1080"/>
      <w:gridCol w:w="1620"/>
    </w:tblGrid>
    <w:tr w:rsidR="00903A38" w:rsidTr="00367914">
      <w:trPr>
        <w:trHeight w:val="379"/>
      </w:trPr>
      <w:tc>
        <w:tcPr>
          <w:tcW w:w="7758" w:type="dxa"/>
          <w:vMerge w:val="restart"/>
        </w:tcPr>
        <w:p w:rsidR="00903A38" w:rsidRPr="002623B3" w:rsidRDefault="00903A38" w:rsidP="00367914">
          <w:pPr>
            <w:pStyle w:val="Title"/>
          </w:pPr>
          <w:r w:rsidRPr="002623B3">
            <w:t xml:space="preserve">Simulation Lab </w:t>
          </w:r>
          <w:r>
            <w:t>6</w:t>
          </w:r>
        </w:p>
        <w:p w:rsidR="00903A38" w:rsidRPr="002623B3" w:rsidRDefault="00903A38" w:rsidP="005550D8">
          <w:pPr>
            <w:pStyle w:val="Subtitle"/>
          </w:pPr>
          <w:r w:rsidRPr="005550D8">
            <w:rPr>
              <w:rFonts w:ascii="Franklin Gothic Medium" w:eastAsiaTheme="majorEastAsia" w:hAnsi="Franklin Gothic Medium" w:cstheme="majorBidi"/>
              <w:snapToGrid/>
              <w:spacing w:val="5"/>
              <w:kern w:val="28"/>
              <w:sz w:val="28"/>
              <w:szCs w:val="52"/>
            </w:rPr>
            <w:t xml:space="preserve">Create </w:t>
          </w:r>
          <w:r>
            <w:rPr>
              <w:rFonts w:ascii="Franklin Gothic Medium" w:eastAsiaTheme="majorEastAsia" w:hAnsi="Franklin Gothic Medium" w:cstheme="majorBidi"/>
              <w:snapToGrid/>
              <w:spacing w:val="5"/>
              <w:kern w:val="28"/>
              <w:sz w:val="28"/>
              <w:szCs w:val="52"/>
            </w:rPr>
            <w:t>an Up-</w:t>
          </w:r>
          <w:r w:rsidRPr="005550D8">
            <w:rPr>
              <w:rFonts w:ascii="Franklin Gothic Medium" w:eastAsiaTheme="majorEastAsia" w:hAnsi="Franklin Gothic Medium" w:cstheme="majorBidi"/>
              <w:snapToGrid/>
              <w:spacing w:val="5"/>
              <w:kern w:val="28"/>
              <w:sz w:val="28"/>
              <w:szCs w:val="52"/>
            </w:rPr>
            <w:t xml:space="preserve">Counter </w:t>
          </w:r>
          <w:r>
            <w:rPr>
              <w:rFonts w:ascii="Franklin Gothic Medium" w:eastAsiaTheme="majorEastAsia" w:hAnsi="Franklin Gothic Medium" w:cstheme="majorBidi"/>
              <w:snapToGrid/>
              <w:spacing w:val="5"/>
              <w:kern w:val="28"/>
              <w:sz w:val="28"/>
              <w:szCs w:val="52"/>
            </w:rPr>
            <w:t>Driving</w:t>
          </w:r>
          <w:r w:rsidRPr="005550D8">
            <w:rPr>
              <w:rFonts w:ascii="Franklin Gothic Medium" w:eastAsiaTheme="majorEastAsia" w:hAnsi="Franklin Gothic Medium" w:cstheme="majorBidi"/>
              <w:snapToGrid/>
              <w:spacing w:val="5"/>
              <w:kern w:val="28"/>
              <w:sz w:val="28"/>
              <w:szCs w:val="52"/>
            </w:rPr>
            <w:t xml:space="preserve"> </w:t>
          </w:r>
          <w:r>
            <w:rPr>
              <w:rFonts w:ascii="Franklin Gothic Medium" w:eastAsiaTheme="majorEastAsia" w:hAnsi="Franklin Gothic Medium" w:cstheme="majorBidi"/>
              <w:snapToGrid/>
              <w:spacing w:val="5"/>
              <w:kern w:val="28"/>
              <w:sz w:val="28"/>
              <w:szCs w:val="52"/>
            </w:rPr>
            <w:t>the</w:t>
          </w:r>
          <w:r w:rsidRPr="005550D8">
            <w:rPr>
              <w:rFonts w:ascii="Franklin Gothic Medium" w:eastAsiaTheme="majorEastAsia" w:hAnsi="Franklin Gothic Medium" w:cstheme="majorBidi"/>
              <w:snapToGrid/>
              <w:spacing w:val="5"/>
              <w:kern w:val="28"/>
              <w:sz w:val="28"/>
              <w:szCs w:val="52"/>
            </w:rPr>
            <w:t xml:space="preserve"> Seven Segment Display </w:t>
          </w:r>
        </w:p>
      </w:tc>
      <w:tc>
        <w:tcPr>
          <w:tcW w:w="1080" w:type="dxa"/>
        </w:tcPr>
        <w:p w:rsidR="00903A38" w:rsidRDefault="00903A38" w:rsidP="00367914">
          <w:pPr>
            <w:pStyle w:val="Header"/>
          </w:pPr>
          <w:r w:rsidRPr="00871439">
            <w:rPr>
              <w:noProof/>
            </w:rPr>
            <w:drawing>
              <wp:inline distT="0" distB="0" distL="0" distR="0">
                <wp:extent cx="431800" cy="431075"/>
                <wp:effectExtent l="19050" t="0" r="6350" b="0"/>
                <wp:docPr id="4" name="Picture 4" descr="n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2.jpg"/>
                        <pic:cNvPicPr/>
                      </pic:nvPicPr>
                      <pic:blipFill>
                        <a:blip r:embed="rId1"/>
                        <a:stretch>
                          <a:fillRect/>
                        </a:stretch>
                      </pic:blipFill>
                      <pic:spPr>
                        <a:xfrm>
                          <a:off x="0" y="0"/>
                          <a:ext cx="431800" cy="430530"/>
                        </a:xfrm>
                        <a:prstGeom prst="rect">
                          <a:avLst/>
                        </a:prstGeom>
                      </pic:spPr>
                    </pic:pic>
                  </a:graphicData>
                </a:graphic>
              </wp:inline>
            </w:drawing>
          </w:r>
        </w:p>
      </w:tc>
      <w:tc>
        <w:tcPr>
          <w:tcW w:w="1620" w:type="dxa"/>
        </w:tcPr>
        <w:p w:rsidR="00903A38" w:rsidRDefault="00903A38" w:rsidP="00367914">
          <w:pPr>
            <w:pStyle w:val="Header"/>
          </w:pPr>
          <w:r>
            <w:t>National</w:t>
          </w:r>
        </w:p>
        <w:p w:rsidR="00903A38" w:rsidRDefault="00903A38" w:rsidP="00367914">
          <w:pPr>
            <w:pStyle w:val="Header"/>
          </w:pPr>
          <w:r>
            <w:t>Science</w:t>
          </w:r>
        </w:p>
        <w:p w:rsidR="00903A38" w:rsidRDefault="00903A38" w:rsidP="00367914">
          <w:pPr>
            <w:pStyle w:val="Header"/>
          </w:pPr>
          <w:r>
            <w:t>Foundation</w:t>
          </w:r>
        </w:p>
      </w:tc>
    </w:tr>
    <w:tr w:rsidR="00903A38" w:rsidTr="00367914">
      <w:trPr>
        <w:trHeight w:val="378"/>
      </w:trPr>
      <w:tc>
        <w:tcPr>
          <w:tcW w:w="7758" w:type="dxa"/>
          <w:vMerge/>
        </w:tcPr>
        <w:p w:rsidR="00903A38" w:rsidRPr="007D1961" w:rsidRDefault="00903A38" w:rsidP="00367914">
          <w:pPr>
            <w:pStyle w:val="Chapter"/>
            <w:rPr>
              <w:rStyle w:val="Commands"/>
            </w:rPr>
          </w:pPr>
        </w:p>
      </w:tc>
      <w:tc>
        <w:tcPr>
          <w:tcW w:w="2700" w:type="dxa"/>
          <w:gridSpan w:val="2"/>
        </w:tcPr>
        <w:p w:rsidR="00903A38" w:rsidRDefault="00903A38" w:rsidP="00100011">
          <w:pPr>
            <w:pStyle w:val="Header2"/>
          </w:pPr>
          <w:r w:rsidRPr="00B608F8">
            <w:t>Funded in part, by a grant from the</w:t>
          </w:r>
        </w:p>
        <w:p w:rsidR="00903A38" w:rsidRDefault="00903A38" w:rsidP="00100011">
          <w:pPr>
            <w:pStyle w:val="Header2"/>
          </w:pPr>
          <w:r w:rsidRPr="00B608F8">
            <w:t xml:space="preserve"> National Science Foundation</w:t>
          </w:r>
        </w:p>
        <w:p w:rsidR="00903A38" w:rsidRPr="00B608F8" w:rsidRDefault="00903A38" w:rsidP="00100011">
          <w:pPr>
            <w:pStyle w:val="Header2"/>
          </w:pPr>
          <w:r w:rsidRPr="00B608F8">
            <w:t xml:space="preserve">DUE </w:t>
          </w:r>
          <w:r>
            <w:t xml:space="preserve">1003736 and </w:t>
          </w:r>
          <w:r w:rsidRPr="00B608F8">
            <w:t>1068182</w:t>
          </w:r>
        </w:p>
      </w:tc>
    </w:tr>
  </w:tbl>
  <w:p w:rsidR="00903A38" w:rsidRPr="00314E4A" w:rsidRDefault="00903A38" w:rsidP="00314E4A">
    <w:pPr>
      <w:pStyle w:val="Footer"/>
      <w:rPr>
        <w:sz w:val="4"/>
        <w:szCs w:val="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Header"/>
    </w:pPr>
    <w:r>
      <w:rPr>
        <w:noProof/>
      </w:rPr>
      <w:drawing>
        <wp:inline distT="0" distB="0" distL="0" distR="0">
          <wp:extent cx="6581983" cy="784701"/>
          <wp:effectExtent l="19050" t="0" r="9317" b="0"/>
          <wp:docPr id="1" name="Picture 44" descr="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2"/>
                  <pic:cNvPicPr>
                    <a:picLocks noChangeAspect="1" noChangeArrowheads="1"/>
                  </pic:cNvPicPr>
                </pic:nvPicPr>
                <pic:blipFill>
                  <a:blip r:embed="rId1"/>
                  <a:srcRect/>
                  <a:stretch>
                    <a:fillRect/>
                  </a:stretch>
                </pic:blipFill>
                <pic:spPr bwMode="auto">
                  <a:xfrm>
                    <a:off x="0" y="0"/>
                    <a:ext cx="6583316" cy="78486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F002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6D0D7E"/>
    <w:multiLevelType w:val="hybridMultilevel"/>
    <w:tmpl w:val="34E6C612"/>
    <w:lvl w:ilvl="0" w:tplc="1FEA9E34">
      <w:start w:val="1"/>
      <w:numFmt w:val="lowerLetter"/>
      <w:pStyle w:val="SBSLevel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48636B"/>
    <w:multiLevelType w:val="multilevel"/>
    <w:tmpl w:val="14683A7E"/>
    <w:lvl w:ilvl="0">
      <w:start w:val="1"/>
      <w:numFmt w:val="decimal"/>
      <w:pStyle w:val="SBSLevel1"/>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24D06D50"/>
    <w:multiLevelType w:val="multilevel"/>
    <w:tmpl w:val="E6F045A0"/>
    <w:lvl w:ilvl="0">
      <w:start w:val="1"/>
      <w:numFmt w:val="decimal"/>
      <w:lvlText w:val="%1."/>
      <w:lvlJc w:val="left"/>
      <w:pPr>
        <w:tabs>
          <w:tab w:val="num" w:pos="360"/>
        </w:tabs>
        <w:ind w:left="360" w:hanging="360"/>
      </w:pPr>
      <w:rPr>
        <w:rFonts w:ascii="Times New Roman" w:hAnsi="Times New Roman" w:hint="default"/>
        <w:b w:val="0"/>
        <w:i w:val="0"/>
        <w:color w:val="auto"/>
        <w:sz w:val="20"/>
        <w:szCs w:val="20"/>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b w:val="0"/>
        <w:i w:val="0"/>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SBSTestKnowledge"/>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451E42DC"/>
    <w:multiLevelType w:val="hybridMultilevel"/>
    <w:tmpl w:val="B43877D0"/>
    <w:lvl w:ilvl="0" w:tplc="DA0822CC">
      <w:start w:val="1"/>
      <w:numFmt w:val="bullet"/>
      <w:pStyle w:val="LabPrepar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536575"/>
    <w:multiLevelType w:val="hybridMultilevel"/>
    <w:tmpl w:val="AAFE751E"/>
    <w:lvl w:ilvl="0" w:tplc="89283006">
      <w:start w:val="1"/>
      <w:numFmt w:val="decimal"/>
      <w:pStyle w:val="LearningObjectiv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0"/>
  </w:num>
  <w:num w:numId="5">
    <w:abstractNumId w:val="1"/>
  </w:num>
  <w:num w:numId="6">
    <w:abstractNumId w:val="3"/>
  </w:num>
  <w:num w:numId="7">
    <w:abstractNumId w:val="2"/>
  </w:num>
  <w:num w:numId="8">
    <w:abstractNumId w:val="2"/>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embedSystemFonts/>
  <w:mirrorMargins/>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attachedTemplate r:id="rId1"/>
  <w:stylePaneFormatFilter w:val="3F01"/>
  <w:stylePaneSortMethod w:val="0000"/>
  <w:doNotTrackFormatting/>
  <w:defaultTabStop w:val="720"/>
  <w:drawingGridHorizontalSpacing w:val="120"/>
  <w:displayHorizontalDrawingGridEvery w:val="2"/>
  <w:noPunctuationKerning/>
  <w:characterSpacingControl w:val="doNotCompress"/>
  <w:hdrShapeDefaults>
    <o:shapedefaults v:ext="edit" spidmax="29698">
      <o:colormru v:ext="edit" colors="#6c3"/>
      <o:colormenu v:ext="edit" fillcolor="none" strokecolor="red"/>
    </o:shapedefaults>
  </w:hdrShapeDefaults>
  <w:footnotePr>
    <w:footnote w:id="-1"/>
    <w:footnote w:id="0"/>
  </w:footnotePr>
  <w:endnotePr>
    <w:endnote w:id="-1"/>
    <w:endnote w:id="0"/>
  </w:endnotePr>
  <w:compat/>
  <w:rsids>
    <w:rsidRoot w:val="008D625B"/>
    <w:rsid w:val="00002765"/>
    <w:rsid w:val="00002DF9"/>
    <w:rsid w:val="00004F79"/>
    <w:rsid w:val="000069C5"/>
    <w:rsid w:val="00011633"/>
    <w:rsid w:val="000139F2"/>
    <w:rsid w:val="00014B42"/>
    <w:rsid w:val="00015006"/>
    <w:rsid w:val="00017587"/>
    <w:rsid w:val="00017F6B"/>
    <w:rsid w:val="00022F86"/>
    <w:rsid w:val="0003197A"/>
    <w:rsid w:val="00032192"/>
    <w:rsid w:val="00032E0D"/>
    <w:rsid w:val="00033B54"/>
    <w:rsid w:val="00034F61"/>
    <w:rsid w:val="00037532"/>
    <w:rsid w:val="00037A40"/>
    <w:rsid w:val="000400D1"/>
    <w:rsid w:val="0004413B"/>
    <w:rsid w:val="000446B7"/>
    <w:rsid w:val="00046C5F"/>
    <w:rsid w:val="00047A3D"/>
    <w:rsid w:val="00051CCA"/>
    <w:rsid w:val="00052CB4"/>
    <w:rsid w:val="000539AB"/>
    <w:rsid w:val="0005712D"/>
    <w:rsid w:val="000639A8"/>
    <w:rsid w:val="00064345"/>
    <w:rsid w:val="00064A75"/>
    <w:rsid w:val="00066CBC"/>
    <w:rsid w:val="00072098"/>
    <w:rsid w:val="0007555F"/>
    <w:rsid w:val="00077478"/>
    <w:rsid w:val="000812FA"/>
    <w:rsid w:val="000835BA"/>
    <w:rsid w:val="00085082"/>
    <w:rsid w:val="000879E1"/>
    <w:rsid w:val="000919F8"/>
    <w:rsid w:val="000A6A82"/>
    <w:rsid w:val="000B0E21"/>
    <w:rsid w:val="000B2969"/>
    <w:rsid w:val="000B2D62"/>
    <w:rsid w:val="000B2DA9"/>
    <w:rsid w:val="000B2E21"/>
    <w:rsid w:val="000B6814"/>
    <w:rsid w:val="000B6A5B"/>
    <w:rsid w:val="000B709B"/>
    <w:rsid w:val="000C0385"/>
    <w:rsid w:val="000C1E97"/>
    <w:rsid w:val="000C2957"/>
    <w:rsid w:val="000D075C"/>
    <w:rsid w:val="000D09D0"/>
    <w:rsid w:val="000D0C94"/>
    <w:rsid w:val="000D26E0"/>
    <w:rsid w:val="000E2966"/>
    <w:rsid w:val="000E2967"/>
    <w:rsid w:val="000F19BC"/>
    <w:rsid w:val="00100011"/>
    <w:rsid w:val="00107CCB"/>
    <w:rsid w:val="00111212"/>
    <w:rsid w:val="001115BE"/>
    <w:rsid w:val="00114E37"/>
    <w:rsid w:val="00115678"/>
    <w:rsid w:val="0011708A"/>
    <w:rsid w:val="00120152"/>
    <w:rsid w:val="00120853"/>
    <w:rsid w:val="0012125F"/>
    <w:rsid w:val="00126729"/>
    <w:rsid w:val="00127977"/>
    <w:rsid w:val="00131D95"/>
    <w:rsid w:val="00134A06"/>
    <w:rsid w:val="00135220"/>
    <w:rsid w:val="001359BD"/>
    <w:rsid w:val="00135C1F"/>
    <w:rsid w:val="00136460"/>
    <w:rsid w:val="001366B2"/>
    <w:rsid w:val="00140763"/>
    <w:rsid w:val="00140D58"/>
    <w:rsid w:val="00140EEA"/>
    <w:rsid w:val="00143093"/>
    <w:rsid w:val="00143347"/>
    <w:rsid w:val="0015261A"/>
    <w:rsid w:val="00156637"/>
    <w:rsid w:val="001570E4"/>
    <w:rsid w:val="001600AB"/>
    <w:rsid w:val="00161A06"/>
    <w:rsid w:val="00161F58"/>
    <w:rsid w:val="00162EF1"/>
    <w:rsid w:val="00163EDC"/>
    <w:rsid w:val="00167185"/>
    <w:rsid w:val="0017212E"/>
    <w:rsid w:val="00180010"/>
    <w:rsid w:val="001828EC"/>
    <w:rsid w:val="00186725"/>
    <w:rsid w:val="00186890"/>
    <w:rsid w:val="00194069"/>
    <w:rsid w:val="00194DB2"/>
    <w:rsid w:val="001A006F"/>
    <w:rsid w:val="001A04DF"/>
    <w:rsid w:val="001A06C9"/>
    <w:rsid w:val="001A1DC9"/>
    <w:rsid w:val="001A1E1F"/>
    <w:rsid w:val="001A3009"/>
    <w:rsid w:val="001A3AF8"/>
    <w:rsid w:val="001A6E86"/>
    <w:rsid w:val="001B0DA1"/>
    <w:rsid w:val="001B2B92"/>
    <w:rsid w:val="001B5835"/>
    <w:rsid w:val="001C3166"/>
    <w:rsid w:val="001D4A4B"/>
    <w:rsid w:val="001D4BF3"/>
    <w:rsid w:val="001D5A28"/>
    <w:rsid w:val="001D5DC1"/>
    <w:rsid w:val="001D6A33"/>
    <w:rsid w:val="001E045F"/>
    <w:rsid w:val="001E18BC"/>
    <w:rsid w:val="001E1E18"/>
    <w:rsid w:val="001E2396"/>
    <w:rsid w:val="001E592C"/>
    <w:rsid w:val="001E6573"/>
    <w:rsid w:val="001E67E6"/>
    <w:rsid w:val="001E7B9A"/>
    <w:rsid w:val="001F7E92"/>
    <w:rsid w:val="00205637"/>
    <w:rsid w:val="00207DE4"/>
    <w:rsid w:val="002113AE"/>
    <w:rsid w:val="00212BFA"/>
    <w:rsid w:val="00212CDB"/>
    <w:rsid w:val="00215036"/>
    <w:rsid w:val="0022024B"/>
    <w:rsid w:val="00223410"/>
    <w:rsid w:val="00233213"/>
    <w:rsid w:val="00233415"/>
    <w:rsid w:val="00235B5C"/>
    <w:rsid w:val="002375E0"/>
    <w:rsid w:val="00240CF4"/>
    <w:rsid w:val="0024222B"/>
    <w:rsid w:val="00242874"/>
    <w:rsid w:val="00243010"/>
    <w:rsid w:val="002436AD"/>
    <w:rsid w:val="0024459A"/>
    <w:rsid w:val="002446DF"/>
    <w:rsid w:val="00244DAE"/>
    <w:rsid w:val="00245E86"/>
    <w:rsid w:val="002533BE"/>
    <w:rsid w:val="0025425E"/>
    <w:rsid w:val="0025624E"/>
    <w:rsid w:val="00260573"/>
    <w:rsid w:val="00261628"/>
    <w:rsid w:val="00263709"/>
    <w:rsid w:val="00265460"/>
    <w:rsid w:val="00265F09"/>
    <w:rsid w:val="00266039"/>
    <w:rsid w:val="002703CE"/>
    <w:rsid w:val="00271FE3"/>
    <w:rsid w:val="002722EB"/>
    <w:rsid w:val="002725F5"/>
    <w:rsid w:val="00272BE6"/>
    <w:rsid w:val="00273B9A"/>
    <w:rsid w:val="002760D3"/>
    <w:rsid w:val="00280D07"/>
    <w:rsid w:val="00281C50"/>
    <w:rsid w:val="00281D0E"/>
    <w:rsid w:val="0028448E"/>
    <w:rsid w:val="00284969"/>
    <w:rsid w:val="00287CDB"/>
    <w:rsid w:val="00293584"/>
    <w:rsid w:val="00293B07"/>
    <w:rsid w:val="00294F42"/>
    <w:rsid w:val="002A65C2"/>
    <w:rsid w:val="002A7CC0"/>
    <w:rsid w:val="002B1101"/>
    <w:rsid w:val="002B17A3"/>
    <w:rsid w:val="002B2851"/>
    <w:rsid w:val="002B644E"/>
    <w:rsid w:val="002B7D10"/>
    <w:rsid w:val="002C1DF6"/>
    <w:rsid w:val="002C3003"/>
    <w:rsid w:val="002C3338"/>
    <w:rsid w:val="002C42E2"/>
    <w:rsid w:val="002C5723"/>
    <w:rsid w:val="002C5DF4"/>
    <w:rsid w:val="002C6C5E"/>
    <w:rsid w:val="002D3CBA"/>
    <w:rsid w:val="002D53AD"/>
    <w:rsid w:val="002E2C43"/>
    <w:rsid w:val="002E403E"/>
    <w:rsid w:val="002E4EE5"/>
    <w:rsid w:val="002E7E92"/>
    <w:rsid w:val="002F05A9"/>
    <w:rsid w:val="002F10EA"/>
    <w:rsid w:val="002F1D87"/>
    <w:rsid w:val="002F4672"/>
    <w:rsid w:val="002F491F"/>
    <w:rsid w:val="002F70D9"/>
    <w:rsid w:val="00305494"/>
    <w:rsid w:val="00305525"/>
    <w:rsid w:val="00306279"/>
    <w:rsid w:val="003067EE"/>
    <w:rsid w:val="00311879"/>
    <w:rsid w:val="00314E4A"/>
    <w:rsid w:val="00314F66"/>
    <w:rsid w:val="003173FD"/>
    <w:rsid w:val="00326C27"/>
    <w:rsid w:val="00331181"/>
    <w:rsid w:val="0033230C"/>
    <w:rsid w:val="00333DF0"/>
    <w:rsid w:val="00334FED"/>
    <w:rsid w:val="003355D1"/>
    <w:rsid w:val="00342670"/>
    <w:rsid w:val="00347F72"/>
    <w:rsid w:val="00355F34"/>
    <w:rsid w:val="00356C89"/>
    <w:rsid w:val="00360714"/>
    <w:rsid w:val="00361B94"/>
    <w:rsid w:val="00362C27"/>
    <w:rsid w:val="003634C7"/>
    <w:rsid w:val="003644FB"/>
    <w:rsid w:val="00364667"/>
    <w:rsid w:val="0036477C"/>
    <w:rsid w:val="00365806"/>
    <w:rsid w:val="00367914"/>
    <w:rsid w:val="00367DBB"/>
    <w:rsid w:val="0037004B"/>
    <w:rsid w:val="003703C9"/>
    <w:rsid w:val="00375451"/>
    <w:rsid w:val="00376E65"/>
    <w:rsid w:val="00376FFE"/>
    <w:rsid w:val="00377CC5"/>
    <w:rsid w:val="0038017D"/>
    <w:rsid w:val="003811A7"/>
    <w:rsid w:val="00382EEF"/>
    <w:rsid w:val="00385507"/>
    <w:rsid w:val="003910CF"/>
    <w:rsid w:val="00391B2E"/>
    <w:rsid w:val="003926C8"/>
    <w:rsid w:val="003A0A23"/>
    <w:rsid w:val="003A0FB3"/>
    <w:rsid w:val="003A2000"/>
    <w:rsid w:val="003A4CCF"/>
    <w:rsid w:val="003A55FE"/>
    <w:rsid w:val="003A6844"/>
    <w:rsid w:val="003B0F69"/>
    <w:rsid w:val="003B268B"/>
    <w:rsid w:val="003B3D82"/>
    <w:rsid w:val="003B678C"/>
    <w:rsid w:val="003B7866"/>
    <w:rsid w:val="003C1274"/>
    <w:rsid w:val="003C2458"/>
    <w:rsid w:val="003C2AEF"/>
    <w:rsid w:val="003C2D71"/>
    <w:rsid w:val="003C3313"/>
    <w:rsid w:val="003C447E"/>
    <w:rsid w:val="003C4FA1"/>
    <w:rsid w:val="003C5CBB"/>
    <w:rsid w:val="003C6336"/>
    <w:rsid w:val="003C71C6"/>
    <w:rsid w:val="003C77DF"/>
    <w:rsid w:val="003D04F8"/>
    <w:rsid w:val="003D3369"/>
    <w:rsid w:val="003D3B34"/>
    <w:rsid w:val="003D7AC7"/>
    <w:rsid w:val="003E06D1"/>
    <w:rsid w:val="003E1D01"/>
    <w:rsid w:val="003E5A3B"/>
    <w:rsid w:val="003E5DE8"/>
    <w:rsid w:val="003E69BD"/>
    <w:rsid w:val="003F2C0B"/>
    <w:rsid w:val="003F4F42"/>
    <w:rsid w:val="003F52DF"/>
    <w:rsid w:val="003F6DE7"/>
    <w:rsid w:val="003F7150"/>
    <w:rsid w:val="003F717D"/>
    <w:rsid w:val="0040145B"/>
    <w:rsid w:val="00401543"/>
    <w:rsid w:val="00402211"/>
    <w:rsid w:val="00404A9C"/>
    <w:rsid w:val="004114D5"/>
    <w:rsid w:val="0041210A"/>
    <w:rsid w:val="00413410"/>
    <w:rsid w:val="00417E88"/>
    <w:rsid w:val="004210E2"/>
    <w:rsid w:val="004217FD"/>
    <w:rsid w:val="004227E1"/>
    <w:rsid w:val="00424FDB"/>
    <w:rsid w:val="00425452"/>
    <w:rsid w:val="0042791E"/>
    <w:rsid w:val="00432F4E"/>
    <w:rsid w:val="0043356F"/>
    <w:rsid w:val="00434EE4"/>
    <w:rsid w:val="004406B0"/>
    <w:rsid w:val="00441B8B"/>
    <w:rsid w:val="00441C17"/>
    <w:rsid w:val="00441EF8"/>
    <w:rsid w:val="00444497"/>
    <w:rsid w:val="00446E91"/>
    <w:rsid w:val="0045092D"/>
    <w:rsid w:val="00451C35"/>
    <w:rsid w:val="004551C3"/>
    <w:rsid w:val="00455673"/>
    <w:rsid w:val="00463E7E"/>
    <w:rsid w:val="00465782"/>
    <w:rsid w:val="0046627D"/>
    <w:rsid w:val="004711EE"/>
    <w:rsid w:val="00472414"/>
    <w:rsid w:val="00473064"/>
    <w:rsid w:val="00473B12"/>
    <w:rsid w:val="00484254"/>
    <w:rsid w:val="00486479"/>
    <w:rsid w:val="004875A9"/>
    <w:rsid w:val="00491AC0"/>
    <w:rsid w:val="0049383F"/>
    <w:rsid w:val="004A006B"/>
    <w:rsid w:val="004A33A0"/>
    <w:rsid w:val="004A497B"/>
    <w:rsid w:val="004A6D77"/>
    <w:rsid w:val="004B1640"/>
    <w:rsid w:val="004B1790"/>
    <w:rsid w:val="004B3087"/>
    <w:rsid w:val="004B3878"/>
    <w:rsid w:val="004B3DD9"/>
    <w:rsid w:val="004B3EAE"/>
    <w:rsid w:val="004B5997"/>
    <w:rsid w:val="004B66C0"/>
    <w:rsid w:val="004B750E"/>
    <w:rsid w:val="004B78FB"/>
    <w:rsid w:val="004C1381"/>
    <w:rsid w:val="004C5474"/>
    <w:rsid w:val="004C60BA"/>
    <w:rsid w:val="004C63ED"/>
    <w:rsid w:val="004C72E1"/>
    <w:rsid w:val="004C7541"/>
    <w:rsid w:val="004D1349"/>
    <w:rsid w:val="004D2611"/>
    <w:rsid w:val="004D267A"/>
    <w:rsid w:val="004D3A2D"/>
    <w:rsid w:val="004D73FA"/>
    <w:rsid w:val="004E2212"/>
    <w:rsid w:val="004E2FF1"/>
    <w:rsid w:val="004E4401"/>
    <w:rsid w:val="004E5323"/>
    <w:rsid w:val="004F12D0"/>
    <w:rsid w:val="004F1E8D"/>
    <w:rsid w:val="004F5F88"/>
    <w:rsid w:val="004F7A76"/>
    <w:rsid w:val="00505886"/>
    <w:rsid w:val="00505D2A"/>
    <w:rsid w:val="00510755"/>
    <w:rsid w:val="00510A3A"/>
    <w:rsid w:val="00512233"/>
    <w:rsid w:val="00521F95"/>
    <w:rsid w:val="00524100"/>
    <w:rsid w:val="005242FA"/>
    <w:rsid w:val="00526BCB"/>
    <w:rsid w:val="00531C52"/>
    <w:rsid w:val="00532888"/>
    <w:rsid w:val="00537FF6"/>
    <w:rsid w:val="00541622"/>
    <w:rsid w:val="005422D4"/>
    <w:rsid w:val="00542337"/>
    <w:rsid w:val="0054299D"/>
    <w:rsid w:val="00543620"/>
    <w:rsid w:val="005445A1"/>
    <w:rsid w:val="005448D1"/>
    <w:rsid w:val="00544F2F"/>
    <w:rsid w:val="005457BA"/>
    <w:rsid w:val="0054719A"/>
    <w:rsid w:val="005528B1"/>
    <w:rsid w:val="0055291F"/>
    <w:rsid w:val="00554FF9"/>
    <w:rsid w:val="005550D8"/>
    <w:rsid w:val="00557818"/>
    <w:rsid w:val="00564051"/>
    <w:rsid w:val="0056431F"/>
    <w:rsid w:val="00566185"/>
    <w:rsid w:val="00566B66"/>
    <w:rsid w:val="005717B0"/>
    <w:rsid w:val="00575729"/>
    <w:rsid w:val="00577AA8"/>
    <w:rsid w:val="00580BDC"/>
    <w:rsid w:val="005813F1"/>
    <w:rsid w:val="00583251"/>
    <w:rsid w:val="00587DA5"/>
    <w:rsid w:val="00587E78"/>
    <w:rsid w:val="00591123"/>
    <w:rsid w:val="005961B3"/>
    <w:rsid w:val="00597598"/>
    <w:rsid w:val="00597B28"/>
    <w:rsid w:val="005A1497"/>
    <w:rsid w:val="005A3F03"/>
    <w:rsid w:val="005A51D7"/>
    <w:rsid w:val="005A5BD4"/>
    <w:rsid w:val="005A73AD"/>
    <w:rsid w:val="005B3320"/>
    <w:rsid w:val="005B42BA"/>
    <w:rsid w:val="005B4847"/>
    <w:rsid w:val="005B521E"/>
    <w:rsid w:val="005B6115"/>
    <w:rsid w:val="005B70D2"/>
    <w:rsid w:val="005C0ACE"/>
    <w:rsid w:val="005C30B6"/>
    <w:rsid w:val="005C523E"/>
    <w:rsid w:val="005C640B"/>
    <w:rsid w:val="005C6AE2"/>
    <w:rsid w:val="005C7A98"/>
    <w:rsid w:val="005D3D04"/>
    <w:rsid w:val="005D4481"/>
    <w:rsid w:val="005D4989"/>
    <w:rsid w:val="005E224D"/>
    <w:rsid w:val="005E3820"/>
    <w:rsid w:val="005E6449"/>
    <w:rsid w:val="005E728E"/>
    <w:rsid w:val="005F4303"/>
    <w:rsid w:val="005F53A7"/>
    <w:rsid w:val="005F5B49"/>
    <w:rsid w:val="00603389"/>
    <w:rsid w:val="0060362F"/>
    <w:rsid w:val="00603D6E"/>
    <w:rsid w:val="00607A51"/>
    <w:rsid w:val="00610949"/>
    <w:rsid w:val="006121C1"/>
    <w:rsid w:val="00613F04"/>
    <w:rsid w:val="00616B4A"/>
    <w:rsid w:val="0061795B"/>
    <w:rsid w:val="00617D80"/>
    <w:rsid w:val="006203C6"/>
    <w:rsid w:val="00622BEF"/>
    <w:rsid w:val="00625FC7"/>
    <w:rsid w:val="00635074"/>
    <w:rsid w:val="00637A98"/>
    <w:rsid w:val="00640B53"/>
    <w:rsid w:val="0064499B"/>
    <w:rsid w:val="00652964"/>
    <w:rsid w:val="006562A7"/>
    <w:rsid w:val="0065659A"/>
    <w:rsid w:val="00660003"/>
    <w:rsid w:val="00660184"/>
    <w:rsid w:val="006645A4"/>
    <w:rsid w:val="006651C2"/>
    <w:rsid w:val="0066564C"/>
    <w:rsid w:val="00670B8D"/>
    <w:rsid w:val="00671E95"/>
    <w:rsid w:val="00672A4B"/>
    <w:rsid w:val="00672BCD"/>
    <w:rsid w:val="00673046"/>
    <w:rsid w:val="00677494"/>
    <w:rsid w:val="006774D5"/>
    <w:rsid w:val="006822BC"/>
    <w:rsid w:val="0068315F"/>
    <w:rsid w:val="00686D40"/>
    <w:rsid w:val="00691E93"/>
    <w:rsid w:val="00692823"/>
    <w:rsid w:val="006939B8"/>
    <w:rsid w:val="00694090"/>
    <w:rsid w:val="00696F20"/>
    <w:rsid w:val="006A3E60"/>
    <w:rsid w:val="006A5F0C"/>
    <w:rsid w:val="006A76DA"/>
    <w:rsid w:val="006B248E"/>
    <w:rsid w:val="006B28FA"/>
    <w:rsid w:val="006B4787"/>
    <w:rsid w:val="006B49B4"/>
    <w:rsid w:val="006C075D"/>
    <w:rsid w:val="006C1017"/>
    <w:rsid w:val="006C1840"/>
    <w:rsid w:val="006C1CAA"/>
    <w:rsid w:val="006C47A6"/>
    <w:rsid w:val="006D0F63"/>
    <w:rsid w:val="006D4468"/>
    <w:rsid w:val="006E2E2B"/>
    <w:rsid w:val="006E6836"/>
    <w:rsid w:val="006F1A3D"/>
    <w:rsid w:val="006F298E"/>
    <w:rsid w:val="006F3F8B"/>
    <w:rsid w:val="006F508B"/>
    <w:rsid w:val="006F67AB"/>
    <w:rsid w:val="006F6F2D"/>
    <w:rsid w:val="00700418"/>
    <w:rsid w:val="0070212E"/>
    <w:rsid w:val="00705430"/>
    <w:rsid w:val="00707027"/>
    <w:rsid w:val="00711FB1"/>
    <w:rsid w:val="00720D13"/>
    <w:rsid w:val="007216D2"/>
    <w:rsid w:val="00724631"/>
    <w:rsid w:val="007253F1"/>
    <w:rsid w:val="00727868"/>
    <w:rsid w:val="0073014B"/>
    <w:rsid w:val="00732D8B"/>
    <w:rsid w:val="00732E4F"/>
    <w:rsid w:val="007351D7"/>
    <w:rsid w:val="00736119"/>
    <w:rsid w:val="00737127"/>
    <w:rsid w:val="00737B3E"/>
    <w:rsid w:val="0074196D"/>
    <w:rsid w:val="00747610"/>
    <w:rsid w:val="00750501"/>
    <w:rsid w:val="00750ADC"/>
    <w:rsid w:val="007510A8"/>
    <w:rsid w:val="007515E3"/>
    <w:rsid w:val="00752791"/>
    <w:rsid w:val="0075315A"/>
    <w:rsid w:val="007535A9"/>
    <w:rsid w:val="00753E1F"/>
    <w:rsid w:val="0075425B"/>
    <w:rsid w:val="00754418"/>
    <w:rsid w:val="00754F6C"/>
    <w:rsid w:val="00762E79"/>
    <w:rsid w:val="00762E7C"/>
    <w:rsid w:val="00764946"/>
    <w:rsid w:val="00766034"/>
    <w:rsid w:val="00766069"/>
    <w:rsid w:val="007666ED"/>
    <w:rsid w:val="0076699E"/>
    <w:rsid w:val="007674A0"/>
    <w:rsid w:val="00770F78"/>
    <w:rsid w:val="00771248"/>
    <w:rsid w:val="007721C7"/>
    <w:rsid w:val="00774A92"/>
    <w:rsid w:val="00775E16"/>
    <w:rsid w:val="0078304D"/>
    <w:rsid w:val="00784D9D"/>
    <w:rsid w:val="0079122B"/>
    <w:rsid w:val="00791509"/>
    <w:rsid w:val="007965B7"/>
    <w:rsid w:val="007979CA"/>
    <w:rsid w:val="007A2924"/>
    <w:rsid w:val="007A4D4E"/>
    <w:rsid w:val="007A53DE"/>
    <w:rsid w:val="007B1095"/>
    <w:rsid w:val="007B2207"/>
    <w:rsid w:val="007B25E9"/>
    <w:rsid w:val="007B4B16"/>
    <w:rsid w:val="007B579F"/>
    <w:rsid w:val="007C03C5"/>
    <w:rsid w:val="007C0561"/>
    <w:rsid w:val="007C6076"/>
    <w:rsid w:val="007D1961"/>
    <w:rsid w:val="007E0BF9"/>
    <w:rsid w:val="007E0CE2"/>
    <w:rsid w:val="007E1DE8"/>
    <w:rsid w:val="007E1E95"/>
    <w:rsid w:val="007E455F"/>
    <w:rsid w:val="007E7C40"/>
    <w:rsid w:val="007E7E9C"/>
    <w:rsid w:val="007F0A82"/>
    <w:rsid w:val="007F4065"/>
    <w:rsid w:val="007F68D6"/>
    <w:rsid w:val="007F7E41"/>
    <w:rsid w:val="00801BE0"/>
    <w:rsid w:val="008065E4"/>
    <w:rsid w:val="0080669A"/>
    <w:rsid w:val="008108A6"/>
    <w:rsid w:val="00810CEB"/>
    <w:rsid w:val="00810D04"/>
    <w:rsid w:val="00813341"/>
    <w:rsid w:val="008140C4"/>
    <w:rsid w:val="008146A6"/>
    <w:rsid w:val="00816A62"/>
    <w:rsid w:val="008175DA"/>
    <w:rsid w:val="008248AF"/>
    <w:rsid w:val="00824900"/>
    <w:rsid w:val="00826F45"/>
    <w:rsid w:val="008317DE"/>
    <w:rsid w:val="00832E77"/>
    <w:rsid w:val="00832F9B"/>
    <w:rsid w:val="00837EF2"/>
    <w:rsid w:val="00845774"/>
    <w:rsid w:val="00852902"/>
    <w:rsid w:val="008537BE"/>
    <w:rsid w:val="00857B86"/>
    <w:rsid w:val="00863012"/>
    <w:rsid w:val="008643E8"/>
    <w:rsid w:val="00864EF3"/>
    <w:rsid w:val="00872B85"/>
    <w:rsid w:val="00874291"/>
    <w:rsid w:val="00875603"/>
    <w:rsid w:val="00875970"/>
    <w:rsid w:val="0088226F"/>
    <w:rsid w:val="00884D02"/>
    <w:rsid w:val="00887E9B"/>
    <w:rsid w:val="00890CA2"/>
    <w:rsid w:val="00894DDC"/>
    <w:rsid w:val="008954F5"/>
    <w:rsid w:val="0089686F"/>
    <w:rsid w:val="00896A84"/>
    <w:rsid w:val="00897E38"/>
    <w:rsid w:val="008B0673"/>
    <w:rsid w:val="008B1B04"/>
    <w:rsid w:val="008B23AD"/>
    <w:rsid w:val="008B2947"/>
    <w:rsid w:val="008B78CE"/>
    <w:rsid w:val="008C37A2"/>
    <w:rsid w:val="008D2940"/>
    <w:rsid w:val="008D3094"/>
    <w:rsid w:val="008D4499"/>
    <w:rsid w:val="008D625B"/>
    <w:rsid w:val="008D6381"/>
    <w:rsid w:val="008E0A35"/>
    <w:rsid w:val="008E21D2"/>
    <w:rsid w:val="008E2550"/>
    <w:rsid w:val="008E480B"/>
    <w:rsid w:val="008E4F7C"/>
    <w:rsid w:val="008E7157"/>
    <w:rsid w:val="008F00CD"/>
    <w:rsid w:val="008F1953"/>
    <w:rsid w:val="008F225F"/>
    <w:rsid w:val="008F29C8"/>
    <w:rsid w:val="008F33D5"/>
    <w:rsid w:val="008F349C"/>
    <w:rsid w:val="008F361F"/>
    <w:rsid w:val="008F52F2"/>
    <w:rsid w:val="008F54C1"/>
    <w:rsid w:val="008F5957"/>
    <w:rsid w:val="00900483"/>
    <w:rsid w:val="0090072E"/>
    <w:rsid w:val="00900DBF"/>
    <w:rsid w:val="00901475"/>
    <w:rsid w:val="00903A38"/>
    <w:rsid w:val="00910506"/>
    <w:rsid w:val="00915598"/>
    <w:rsid w:val="00915E31"/>
    <w:rsid w:val="00915FC3"/>
    <w:rsid w:val="00917B50"/>
    <w:rsid w:val="00920F76"/>
    <w:rsid w:val="0092116A"/>
    <w:rsid w:val="0092248E"/>
    <w:rsid w:val="009275AF"/>
    <w:rsid w:val="00931D31"/>
    <w:rsid w:val="00933DEA"/>
    <w:rsid w:val="00934B5F"/>
    <w:rsid w:val="00934CB7"/>
    <w:rsid w:val="00934F8E"/>
    <w:rsid w:val="00934FBF"/>
    <w:rsid w:val="00940CC2"/>
    <w:rsid w:val="00941004"/>
    <w:rsid w:val="00943CC6"/>
    <w:rsid w:val="00945196"/>
    <w:rsid w:val="00946EF8"/>
    <w:rsid w:val="00947778"/>
    <w:rsid w:val="00950BEB"/>
    <w:rsid w:val="00952CA3"/>
    <w:rsid w:val="00952DC0"/>
    <w:rsid w:val="00956E4D"/>
    <w:rsid w:val="009604E3"/>
    <w:rsid w:val="009616CF"/>
    <w:rsid w:val="00963108"/>
    <w:rsid w:val="00963153"/>
    <w:rsid w:val="009662B0"/>
    <w:rsid w:val="00966628"/>
    <w:rsid w:val="00970D03"/>
    <w:rsid w:val="00973874"/>
    <w:rsid w:val="00973D32"/>
    <w:rsid w:val="00986B77"/>
    <w:rsid w:val="00987F4E"/>
    <w:rsid w:val="00995ADF"/>
    <w:rsid w:val="009973DA"/>
    <w:rsid w:val="00997C0B"/>
    <w:rsid w:val="009A0276"/>
    <w:rsid w:val="009A1588"/>
    <w:rsid w:val="009A34D1"/>
    <w:rsid w:val="009B08C4"/>
    <w:rsid w:val="009B3C65"/>
    <w:rsid w:val="009B6F44"/>
    <w:rsid w:val="009C0478"/>
    <w:rsid w:val="009C0E2E"/>
    <w:rsid w:val="009C48C2"/>
    <w:rsid w:val="009C4A91"/>
    <w:rsid w:val="009C53EC"/>
    <w:rsid w:val="009C5D15"/>
    <w:rsid w:val="009C681A"/>
    <w:rsid w:val="009C6B03"/>
    <w:rsid w:val="009D6867"/>
    <w:rsid w:val="009E0501"/>
    <w:rsid w:val="009E051A"/>
    <w:rsid w:val="009E3E2A"/>
    <w:rsid w:val="009E4F45"/>
    <w:rsid w:val="009E500F"/>
    <w:rsid w:val="009E560B"/>
    <w:rsid w:val="009E75F3"/>
    <w:rsid w:val="009F07AA"/>
    <w:rsid w:val="009F146B"/>
    <w:rsid w:val="009F60BC"/>
    <w:rsid w:val="00A00B49"/>
    <w:rsid w:val="00A04B0C"/>
    <w:rsid w:val="00A10B4C"/>
    <w:rsid w:val="00A150E5"/>
    <w:rsid w:val="00A230DF"/>
    <w:rsid w:val="00A244D5"/>
    <w:rsid w:val="00A24BFF"/>
    <w:rsid w:val="00A25363"/>
    <w:rsid w:val="00A25581"/>
    <w:rsid w:val="00A25652"/>
    <w:rsid w:val="00A27A6D"/>
    <w:rsid w:val="00A3022F"/>
    <w:rsid w:val="00A30F0F"/>
    <w:rsid w:val="00A32273"/>
    <w:rsid w:val="00A33DFE"/>
    <w:rsid w:val="00A34855"/>
    <w:rsid w:val="00A35B27"/>
    <w:rsid w:val="00A405CB"/>
    <w:rsid w:val="00A42C8D"/>
    <w:rsid w:val="00A4524C"/>
    <w:rsid w:val="00A4591D"/>
    <w:rsid w:val="00A46571"/>
    <w:rsid w:val="00A50145"/>
    <w:rsid w:val="00A54067"/>
    <w:rsid w:val="00A5449C"/>
    <w:rsid w:val="00A56B9B"/>
    <w:rsid w:val="00A56E0E"/>
    <w:rsid w:val="00A600ED"/>
    <w:rsid w:val="00A618E1"/>
    <w:rsid w:val="00A625F6"/>
    <w:rsid w:val="00A63AE1"/>
    <w:rsid w:val="00A66855"/>
    <w:rsid w:val="00A7157B"/>
    <w:rsid w:val="00A7252B"/>
    <w:rsid w:val="00A750EF"/>
    <w:rsid w:val="00A75207"/>
    <w:rsid w:val="00A7622C"/>
    <w:rsid w:val="00A76B43"/>
    <w:rsid w:val="00A8137C"/>
    <w:rsid w:val="00A85FA2"/>
    <w:rsid w:val="00A864E8"/>
    <w:rsid w:val="00A8687F"/>
    <w:rsid w:val="00A879B0"/>
    <w:rsid w:val="00A917CD"/>
    <w:rsid w:val="00A9270F"/>
    <w:rsid w:val="00A93F19"/>
    <w:rsid w:val="00A96086"/>
    <w:rsid w:val="00A96DA2"/>
    <w:rsid w:val="00AA03AC"/>
    <w:rsid w:val="00AA2457"/>
    <w:rsid w:val="00AA41EA"/>
    <w:rsid w:val="00AA66AE"/>
    <w:rsid w:val="00AB2E6A"/>
    <w:rsid w:val="00AB3423"/>
    <w:rsid w:val="00AB3B51"/>
    <w:rsid w:val="00AC4ABA"/>
    <w:rsid w:val="00AC515C"/>
    <w:rsid w:val="00AC52E2"/>
    <w:rsid w:val="00AC6F6D"/>
    <w:rsid w:val="00AD1515"/>
    <w:rsid w:val="00AE1BBC"/>
    <w:rsid w:val="00AE247B"/>
    <w:rsid w:val="00AE2D17"/>
    <w:rsid w:val="00AE42C0"/>
    <w:rsid w:val="00AE4D44"/>
    <w:rsid w:val="00AF282D"/>
    <w:rsid w:val="00AF288C"/>
    <w:rsid w:val="00AF2F6C"/>
    <w:rsid w:val="00AF2FBE"/>
    <w:rsid w:val="00AF5E70"/>
    <w:rsid w:val="00AF5EA0"/>
    <w:rsid w:val="00B03BF0"/>
    <w:rsid w:val="00B0626F"/>
    <w:rsid w:val="00B079D6"/>
    <w:rsid w:val="00B07DC9"/>
    <w:rsid w:val="00B105FF"/>
    <w:rsid w:val="00B12B83"/>
    <w:rsid w:val="00B16E08"/>
    <w:rsid w:val="00B1766E"/>
    <w:rsid w:val="00B208FC"/>
    <w:rsid w:val="00B20C92"/>
    <w:rsid w:val="00B30378"/>
    <w:rsid w:val="00B311B3"/>
    <w:rsid w:val="00B31BCD"/>
    <w:rsid w:val="00B31F1E"/>
    <w:rsid w:val="00B31FDA"/>
    <w:rsid w:val="00B40640"/>
    <w:rsid w:val="00B4498A"/>
    <w:rsid w:val="00B4557A"/>
    <w:rsid w:val="00B45DF8"/>
    <w:rsid w:val="00B474CD"/>
    <w:rsid w:val="00B5094F"/>
    <w:rsid w:val="00B515C9"/>
    <w:rsid w:val="00B51608"/>
    <w:rsid w:val="00B541EE"/>
    <w:rsid w:val="00B54824"/>
    <w:rsid w:val="00B54968"/>
    <w:rsid w:val="00B55D80"/>
    <w:rsid w:val="00B5612B"/>
    <w:rsid w:val="00B56E99"/>
    <w:rsid w:val="00B57B2F"/>
    <w:rsid w:val="00B57BA7"/>
    <w:rsid w:val="00B66020"/>
    <w:rsid w:val="00B66E51"/>
    <w:rsid w:val="00B6745B"/>
    <w:rsid w:val="00B67824"/>
    <w:rsid w:val="00B67A89"/>
    <w:rsid w:val="00B7051A"/>
    <w:rsid w:val="00B765C5"/>
    <w:rsid w:val="00B80E05"/>
    <w:rsid w:val="00B80FA9"/>
    <w:rsid w:val="00B81767"/>
    <w:rsid w:val="00B83AE7"/>
    <w:rsid w:val="00B90134"/>
    <w:rsid w:val="00B9392D"/>
    <w:rsid w:val="00B93B33"/>
    <w:rsid w:val="00B94601"/>
    <w:rsid w:val="00B94D70"/>
    <w:rsid w:val="00B95909"/>
    <w:rsid w:val="00B95C00"/>
    <w:rsid w:val="00B96ECB"/>
    <w:rsid w:val="00B972FE"/>
    <w:rsid w:val="00BA07F5"/>
    <w:rsid w:val="00BA0F31"/>
    <w:rsid w:val="00BA3862"/>
    <w:rsid w:val="00BB0B83"/>
    <w:rsid w:val="00BB1159"/>
    <w:rsid w:val="00BB329E"/>
    <w:rsid w:val="00BB5B0C"/>
    <w:rsid w:val="00BB721F"/>
    <w:rsid w:val="00BC05B1"/>
    <w:rsid w:val="00BC0EDA"/>
    <w:rsid w:val="00BC2E93"/>
    <w:rsid w:val="00BC4F15"/>
    <w:rsid w:val="00BD1936"/>
    <w:rsid w:val="00BD58DB"/>
    <w:rsid w:val="00BE2D1E"/>
    <w:rsid w:val="00BE63E8"/>
    <w:rsid w:val="00BF0546"/>
    <w:rsid w:val="00BF5E16"/>
    <w:rsid w:val="00BF66C9"/>
    <w:rsid w:val="00BF6FB7"/>
    <w:rsid w:val="00C048C0"/>
    <w:rsid w:val="00C04922"/>
    <w:rsid w:val="00C06AE4"/>
    <w:rsid w:val="00C06C9F"/>
    <w:rsid w:val="00C07326"/>
    <w:rsid w:val="00C12881"/>
    <w:rsid w:val="00C140B5"/>
    <w:rsid w:val="00C16BC3"/>
    <w:rsid w:val="00C16E00"/>
    <w:rsid w:val="00C23AFF"/>
    <w:rsid w:val="00C30DA1"/>
    <w:rsid w:val="00C36CBA"/>
    <w:rsid w:val="00C4147E"/>
    <w:rsid w:val="00C43B99"/>
    <w:rsid w:val="00C44851"/>
    <w:rsid w:val="00C4506E"/>
    <w:rsid w:val="00C469E8"/>
    <w:rsid w:val="00C46EE3"/>
    <w:rsid w:val="00C5457A"/>
    <w:rsid w:val="00C564EC"/>
    <w:rsid w:val="00C57327"/>
    <w:rsid w:val="00C57633"/>
    <w:rsid w:val="00C616E7"/>
    <w:rsid w:val="00C619AF"/>
    <w:rsid w:val="00C62B3E"/>
    <w:rsid w:val="00C66B36"/>
    <w:rsid w:val="00C66F16"/>
    <w:rsid w:val="00C71F43"/>
    <w:rsid w:val="00C74F09"/>
    <w:rsid w:val="00C75BEF"/>
    <w:rsid w:val="00C775BB"/>
    <w:rsid w:val="00C831CD"/>
    <w:rsid w:val="00C83BC6"/>
    <w:rsid w:val="00C846B6"/>
    <w:rsid w:val="00C8558C"/>
    <w:rsid w:val="00C86807"/>
    <w:rsid w:val="00C93B07"/>
    <w:rsid w:val="00C94DA5"/>
    <w:rsid w:val="00CA09B2"/>
    <w:rsid w:val="00CA0FFC"/>
    <w:rsid w:val="00CA10B8"/>
    <w:rsid w:val="00CA5454"/>
    <w:rsid w:val="00CB1580"/>
    <w:rsid w:val="00CB1AD4"/>
    <w:rsid w:val="00CB4511"/>
    <w:rsid w:val="00CB7CAC"/>
    <w:rsid w:val="00CB7FFB"/>
    <w:rsid w:val="00CC0F05"/>
    <w:rsid w:val="00CC19E9"/>
    <w:rsid w:val="00CC1CB6"/>
    <w:rsid w:val="00CC2EBB"/>
    <w:rsid w:val="00CC34F7"/>
    <w:rsid w:val="00CC3D19"/>
    <w:rsid w:val="00CC6010"/>
    <w:rsid w:val="00CC77C5"/>
    <w:rsid w:val="00CD0D83"/>
    <w:rsid w:val="00CD14FD"/>
    <w:rsid w:val="00CD223E"/>
    <w:rsid w:val="00CD5B1B"/>
    <w:rsid w:val="00CD7D73"/>
    <w:rsid w:val="00CE14C3"/>
    <w:rsid w:val="00CF23A3"/>
    <w:rsid w:val="00CF4C93"/>
    <w:rsid w:val="00CF53ED"/>
    <w:rsid w:val="00D040DA"/>
    <w:rsid w:val="00D10F3C"/>
    <w:rsid w:val="00D16C01"/>
    <w:rsid w:val="00D17D82"/>
    <w:rsid w:val="00D22019"/>
    <w:rsid w:val="00D25D92"/>
    <w:rsid w:val="00D25EB4"/>
    <w:rsid w:val="00D26834"/>
    <w:rsid w:val="00D31569"/>
    <w:rsid w:val="00D31AFE"/>
    <w:rsid w:val="00D33A64"/>
    <w:rsid w:val="00D33CEC"/>
    <w:rsid w:val="00D341A1"/>
    <w:rsid w:val="00D34DB5"/>
    <w:rsid w:val="00D378F5"/>
    <w:rsid w:val="00D426F7"/>
    <w:rsid w:val="00D42DB1"/>
    <w:rsid w:val="00D451BB"/>
    <w:rsid w:val="00D50090"/>
    <w:rsid w:val="00D51603"/>
    <w:rsid w:val="00D52995"/>
    <w:rsid w:val="00D52AE2"/>
    <w:rsid w:val="00D554B6"/>
    <w:rsid w:val="00D60702"/>
    <w:rsid w:val="00D60882"/>
    <w:rsid w:val="00D60BC3"/>
    <w:rsid w:val="00D61048"/>
    <w:rsid w:val="00D666A6"/>
    <w:rsid w:val="00D66AD2"/>
    <w:rsid w:val="00D705F7"/>
    <w:rsid w:val="00D7086A"/>
    <w:rsid w:val="00D732BC"/>
    <w:rsid w:val="00D73D7E"/>
    <w:rsid w:val="00D7472E"/>
    <w:rsid w:val="00D7500B"/>
    <w:rsid w:val="00D770B7"/>
    <w:rsid w:val="00D81C06"/>
    <w:rsid w:val="00D866C9"/>
    <w:rsid w:val="00D92792"/>
    <w:rsid w:val="00D95017"/>
    <w:rsid w:val="00D956C0"/>
    <w:rsid w:val="00D97CB2"/>
    <w:rsid w:val="00D97FCA"/>
    <w:rsid w:val="00DA0197"/>
    <w:rsid w:val="00DA0AA1"/>
    <w:rsid w:val="00DA1EB4"/>
    <w:rsid w:val="00DA2924"/>
    <w:rsid w:val="00DA319F"/>
    <w:rsid w:val="00DA4014"/>
    <w:rsid w:val="00DA456F"/>
    <w:rsid w:val="00DA5E4E"/>
    <w:rsid w:val="00DA6CFE"/>
    <w:rsid w:val="00DA7A84"/>
    <w:rsid w:val="00DB307C"/>
    <w:rsid w:val="00DB4A86"/>
    <w:rsid w:val="00DB704D"/>
    <w:rsid w:val="00DC195B"/>
    <w:rsid w:val="00DC2658"/>
    <w:rsid w:val="00DC2DE2"/>
    <w:rsid w:val="00DC576E"/>
    <w:rsid w:val="00DC6338"/>
    <w:rsid w:val="00DC7384"/>
    <w:rsid w:val="00DC7A1B"/>
    <w:rsid w:val="00DC7D5B"/>
    <w:rsid w:val="00DD1AF3"/>
    <w:rsid w:val="00DD35C2"/>
    <w:rsid w:val="00DD3788"/>
    <w:rsid w:val="00DD573B"/>
    <w:rsid w:val="00DD6659"/>
    <w:rsid w:val="00DD6D1C"/>
    <w:rsid w:val="00DE52FF"/>
    <w:rsid w:val="00DE619C"/>
    <w:rsid w:val="00DF2FC5"/>
    <w:rsid w:val="00E01C75"/>
    <w:rsid w:val="00E04A19"/>
    <w:rsid w:val="00E07F2D"/>
    <w:rsid w:val="00E15AFB"/>
    <w:rsid w:val="00E161A5"/>
    <w:rsid w:val="00E17984"/>
    <w:rsid w:val="00E20D4E"/>
    <w:rsid w:val="00E22221"/>
    <w:rsid w:val="00E22AB3"/>
    <w:rsid w:val="00E27227"/>
    <w:rsid w:val="00E2760E"/>
    <w:rsid w:val="00E27F01"/>
    <w:rsid w:val="00E32335"/>
    <w:rsid w:val="00E32AB4"/>
    <w:rsid w:val="00E34805"/>
    <w:rsid w:val="00E36599"/>
    <w:rsid w:val="00E37042"/>
    <w:rsid w:val="00E40B41"/>
    <w:rsid w:val="00E4121C"/>
    <w:rsid w:val="00E41BAB"/>
    <w:rsid w:val="00E4508E"/>
    <w:rsid w:val="00E453BD"/>
    <w:rsid w:val="00E461C9"/>
    <w:rsid w:val="00E46CD3"/>
    <w:rsid w:val="00E47F2E"/>
    <w:rsid w:val="00E5085B"/>
    <w:rsid w:val="00E52B6E"/>
    <w:rsid w:val="00E5493D"/>
    <w:rsid w:val="00E553DB"/>
    <w:rsid w:val="00E56696"/>
    <w:rsid w:val="00E578D3"/>
    <w:rsid w:val="00E61876"/>
    <w:rsid w:val="00E62324"/>
    <w:rsid w:val="00E64637"/>
    <w:rsid w:val="00E701F4"/>
    <w:rsid w:val="00E714E3"/>
    <w:rsid w:val="00E725A5"/>
    <w:rsid w:val="00E72B44"/>
    <w:rsid w:val="00E821B4"/>
    <w:rsid w:val="00E835BB"/>
    <w:rsid w:val="00EA03A1"/>
    <w:rsid w:val="00EA3DB8"/>
    <w:rsid w:val="00EA4ADB"/>
    <w:rsid w:val="00EA636E"/>
    <w:rsid w:val="00EA6A41"/>
    <w:rsid w:val="00EB4C13"/>
    <w:rsid w:val="00EB525B"/>
    <w:rsid w:val="00EB5F6F"/>
    <w:rsid w:val="00EB7288"/>
    <w:rsid w:val="00EC147E"/>
    <w:rsid w:val="00EC4223"/>
    <w:rsid w:val="00EC7F42"/>
    <w:rsid w:val="00ED0019"/>
    <w:rsid w:val="00ED0FD8"/>
    <w:rsid w:val="00ED2F87"/>
    <w:rsid w:val="00ED6DF8"/>
    <w:rsid w:val="00ED76B2"/>
    <w:rsid w:val="00EE14C3"/>
    <w:rsid w:val="00EE16B3"/>
    <w:rsid w:val="00EE5555"/>
    <w:rsid w:val="00EE69C1"/>
    <w:rsid w:val="00EE6BA1"/>
    <w:rsid w:val="00EF21D1"/>
    <w:rsid w:val="00EF3E78"/>
    <w:rsid w:val="00EF43BE"/>
    <w:rsid w:val="00F0268B"/>
    <w:rsid w:val="00F03CB9"/>
    <w:rsid w:val="00F055DB"/>
    <w:rsid w:val="00F05F92"/>
    <w:rsid w:val="00F06438"/>
    <w:rsid w:val="00F06BE2"/>
    <w:rsid w:val="00F06EFB"/>
    <w:rsid w:val="00F12DCE"/>
    <w:rsid w:val="00F16205"/>
    <w:rsid w:val="00F2101E"/>
    <w:rsid w:val="00F25E53"/>
    <w:rsid w:val="00F26B6E"/>
    <w:rsid w:val="00F27670"/>
    <w:rsid w:val="00F31230"/>
    <w:rsid w:val="00F33740"/>
    <w:rsid w:val="00F33CD6"/>
    <w:rsid w:val="00F34D1A"/>
    <w:rsid w:val="00F37749"/>
    <w:rsid w:val="00F42C18"/>
    <w:rsid w:val="00F45BEA"/>
    <w:rsid w:val="00F464EF"/>
    <w:rsid w:val="00F46C70"/>
    <w:rsid w:val="00F573EB"/>
    <w:rsid w:val="00F64EEC"/>
    <w:rsid w:val="00F65D78"/>
    <w:rsid w:val="00F6608F"/>
    <w:rsid w:val="00F67543"/>
    <w:rsid w:val="00F73710"/>
    <w:rsid w:val="00F744B5"/>
    <w:rsid w:val="00F76CB3"/>
    <w:rsid w:val="00F774EF"/>
    <w:rsid w:val="00F81845"/>
    <w:rsid w:val="00F82E28"/>
    <w:rsid w:val="00F8572F"/>
    <w:rsid w:val="00F85E8A"/>
    <w:rsid w:val="00F90241"/>
    <w:rsid w:val="00F917B4"/>
    <w:rsid w:val="00F961D5"/>
    <w:rsid w:val="00FA01FD"/>
    <w:rsid w:val="00FA2192"/>
    <w:rsid w:val="00FA2625"/>
    <w:rsid w:val="00FA4056"/>
    <w:rsid w:val="00FA4FE5"/>
    <w:rsid w:val="00FA5A54"/>
    <w:rsid w:val="00FA6C61"/>
    <w:rsid w:val="00FA74E4"/>
    <w:rsid w:val="00FA7A18"/>
    <w:rsid w:val="00FB0E36"/>
    <w:rsid w:val="00FB3590"/>
    <w:rsid w:val="00FB75B7"/>
    <w:rsid w:val="00FC0449"/>
    <w:rsid w:val="00FC2F04"/>
    <w:rsid w:val="00FC7148"/>
    <w:rsid w:val="00FC77AB"/>
    <w:rsid w:val="00FC7919"/>
    <w:rsid w:val="00FD3B02"/>
    <w:rsid w:val="00FD6B1C"/>
    <w:rsid w:val="00FE09C4"/>
    <w:rsid w:val="00FE0BB5"/>
    <w:rsid w:val="00FE3643"/>
    <w:rsid w:val="00FE389E"/>
    <w:rsid w:val="00FE51F2"/>
    <w:rsid w:val="00FE6EB8"/>
    <w:rsid w:val="00FE7D55"/>
    <w:rsid w:val="00FF0AE0"/>
    <w:rsid w:val="00FF7939"/>
    <w:rsid w:val="00FF7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colormru v:ext="edit" colors="#6c3"/>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0FFC"/>
    <w:pPr>
      <w:spacing w:after="200"/>
    </w:pPr>
    <w:rPr>
      <w:sz w:val="24"/>
      <w:szCs w:val="24"/>
    </w:rPr>
  </w:style>
  <w:style w:type="paragraph" w:styleId="Heading1">
    <w:name w:val="heading 1"/>
    <w:basedOn w:val="Chapter"/>
    <w:next w:val="Normal"/>
    <w:link w:val="Heading1Char"/>
    <w:qFormat/>
    <w:rsid w:val="00A75207"/>
    <w:pPr>
      <w:outlineLvl w:val="0"/>
    </w:pPr>
    <w:rPr>
      <w:rFonts w:ascii="Franklin Gothic Medium" w:hAnsi="Franklin Gothic Medium"/>
      <w:b w:val="0"/>
    </w:rPr>
  </w:style>
  <w:style w:type="paragraph" w:styleId="Heading2">
    <w:name w:val="heading 2"/>
    <w:basedOn w:val="Normal"/>
    <w:next w:val="Normal"/>
    <w:link w:val="Heading2Char"/>
    <w:uiPriority w:val="9"/>
    <w:unhideWhenUsed/>
    <w:qFormat/>
    <w:rsid w:val="00240CF4"/>
    <w:pPr>
      <w:keepNext/>
      <w:keepLines/>
      <w:spacing w:before="200" w:after="120"/>
      <w:outlineLvl w:val="1"/>
    </w:pPr>
    <w:rPr>
      <w:rFonts w:ascii="Franklin Gothic Medium" w:eastAsiaTheme="majorEastAsia" w:hAnsi="Franklin Gothic Medium" w:cstheme="majorBidi"/>
      <w:bCs/>
      <w:sz w:val="26"/>
      <w:szCs w:val="26"/>
    </w:rPr>
  </w:style>
  <w:style w:type="paragraph" w:styleId="Heading3">
    <w:name w:val="heading 3"/>
    <w:basedOn w:val="Normal"/>
    <w:next w:val="Normal"/>
    <w:link w:val="Heading3Char"/>
    <w:qFormat/>
    <w:rsid w:val="00A75207"/>
    <w:pPr>
      <w:keepNext/>
      <w:widowControl w:val="0"/>
      <w:spacing w:before="200" w:after="0"/>
      <w:outlineLvl w:val="2"/>
    </w:pPr>
    <w:rPr>
      <w:rFonts w:ascii="Franklin Gothic Medium" w:hAnsi="Franklin Gothic Medium"/>
      <w:snapToGrid w:val="0"/>
      <w:szCs w:val="20"/>
    </w:rPr>
  </w:style>
  <w:style w:type="paragraph" w:styleId="Heading4">
    <w:name w:val="heading 4"/>
    <w:basedOn w:val="Normal"/>
    <w:next w:val="Normal"/>
    <w:qFormat/>
    <w:rsid w:val="00A75207"/>
    <w:pPr>
      <w:widowControl w:val="0"/>
      <w:ind w:left="720"/>
      <w:outlineLvl w:val="3"/>
    </w:pPr>
    <w:rPr>
      <w:rFonts w:ascii="Franklin Gothic Medium" w:hAnsi="Franklin Gothic Medium"/>
      <w:i/>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5207"/>
    <w:pPr>
      <w:tabs>
        <w:tab w:val="center" w:pos="4320"/>
        <w:tab w:val="right" w:pos="8640"/>
      </w:tabs>
      <w:spacing w:after="0"/>
    </w:pPr>
  </w:style>
  <w:style w:type="paragraph" w:styleId="Footer">
    <w:name w:val="footer"/>
    <w:basedOn w:val="Normal"/>
    <w:rsid w:val="00A75207"/>
    <w:pPr>
      <w:tabs>
        <w:tab w:val="center" w:pos="4320"/>
        <w:tab w:val="right" w:pos="8640"/>
      </w:tabs>
    </w:pPr>
  </w:style>
  <w:style w:type="character" w:styleId="PageNumber">
    <w:name w:val="page number"/>
    <w:basedOn w:val="DefaultParagraphFont"/>
    <w:rsid w:val="00A75207"/>
  </w:style>
  <w:style w:type="table" w:styleId="TableGrid">
    <w:name w:val="Table Grid"/>
    <w:basedOn w:val="TableNormal"/>
    <w:rsid w:val="00A752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
    <w:name w:val="Comments"/>
    <w:basedOn w:val="DefaultParagraphFont"/>
    <w:uiPriority w:val="1"/>
    <w:qFormat/>
    <w:rsid w:val="00A75207"/>
    <w:rPr>
      <w:color w:val="009900"/>
    </w:rPr>
  </w:style>
  <w:style w:type="paragraph" w:styleId="NormalWeb">
    <w:name w:val="Normal (Web)"/>
    <w:basedOn w:val="Normal"/>
    <w:rsid w:val="00A75207"/>
    <w:pPr>
      <w:spacing w:before="100" w:beforeAutospacing="1" w:after="100" w:afterAutospacing="1"/>
    </w:pPr>
  </w:style>
  <w:style w:type="character" w:styleId="Hyperlink">
    <w:name w:val="Hyperlink"/>
    <w:basedOn w:val="DefaultParagraphFont"/>
    <w:rsid w:val="00A75207"/>
    <w:rPr>
      <w:color w:val="0000FF"/>
      <w:u w:val="single"/>
    </w:rPr>
  </w:style>
  <w:style w:type="table" w:styleId="TableElegant">
    <w:name w:val="Table Elegant"/>
    <w:basedOn w:val="TableNormal"/>
    <w:rsid w:val="00A7520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A75207"/>
    <w:rPr>
      <w:color w:val="800080"/>
      <w:u w:val="single"/>
    </w:rPr>
  </w:style>
  <w:style w:type="paragraph" w:styleId="ListBullet">
    <w:name w:val="List Bullet"/>
    <w:basedOn w:val="Normal"/>
    <w:rsid w:val="00A75207"/>
    <w:pPr>
      <w:numPr>
        <w:numId w:val="4"/>
      </w:numPr>
    </w:pPr>
  </w:style>
  <w:style w:type="paragraph" w:styleId="Subtitle">
    <w:name w:val="Subtitle"/>
    <w:basedOn w:val="Normal"/>
    <w:qFormat/>
    <w:rsid w:val="00314E4A"/>
    <w:pPr>
      <w:widowControl w:val="0"/>
    </w:pPr>
    <w:rPr>
      <w:rFonts w:ascii="CG Times" w:hAnsi="CG Times"/>
      <w:snapToGrid w:val="0"/>
      <w:sz w:val="26"/>
      <w:szCs w:val="20"/>
    </w:rPr>
  </w:style>
  <w:style w:type="paragraph" w:customStyle="1" w:styleId="Chapter">
    <w:name w:val="Chapter"/>
    <w:basedOn w:val="Normal"/>
    <w:rsid w:val="00A75207"/>
    <w:pPr>
      <w:tabs>
        <w:tab w:val="center" w:pos="1080"/>
      </w:tabs>
    </w:pPr>
    <w:rPr>
      <w:rFonts w:ascii="CG Times" w:hAnsi="CG Times"/>
      <w:b/>
      <w:snapToGrid w:val="0"/>
      <w:sz w:val="28"/>
      <w:szCs w:val="20"/>
    </w:rPr>
  </w:style>
  <w:style w:type="character" w:styleId="CommentReference">
    <w:name w:val="annotation reference"/>
    <w:basedOn w:val="DefaultParagraphFont"/>
    <w:semiHidden/>
    <w:rsid w:val="00A75207"/>
    <w:rPr>
      <w:sz w:val="16"/>
      <w:szCs w:val="16"/>
    </w:rPr>
  </w:style>
  <w:style w:type="paragraph" w:styleId="CommentText">
    <w:name w:val="annotation text"/>
    <w:basedOn w:val="Normal"/>
    <w:semiHidden/>
    <w:rsid w:val="00A75207"/>
    <w:pPr>
      <w:widowControl w:val="0"/>
    </w:pPr>
    <w:rPr>
      <w:rFonts w:ascii="CG Times" w:hAnsi="CG Times"/>
      <w:snapToGrid w:val="0"/>
      <w:sz w:val="20"/>
      <w:szCs w:val="20"/>
    </w:rPr>
  </w:style>
  <w:style w:type="paragraph" w:styleId="BalloonText">
    <w:name w:val="Balloon Text"/>
    <w:basedOn w:val="Normal"/>
    <w:semiHidden/>
    <w:rsid w:val="00A75207"/>
    <w:rPr>
      <w:rFonts w:ascii="Tahoma" w:hAnsi="Tahoma" w:cs="Tahoma"/>
      <w:sz w:val="16"/>
      <w:szCs w:val="16"/>
    </w:rPr>
  </w:style>
  <w:style w:type="paragraph" w:styleId="CommentSubject">
    <w:name w:val="annotation subject"/>
    <w:basedOn w:val="CommentText"/>
    <w:next w:val="CommentText"/>
    <w:semiHidden/>
    <w:rsid w:val="00A75207"/>
    <w:pPr>
      <w:widowControl/>
    </w:pPr>
    <w:rPr>
      <w:rFonts w:ascii="Times New Roman" w:hAnsi="Times New Roman"/>
      <w:b/>
      <w:bCs/>
      <w:snapToGrid/>
    </w:rPr>
  </w:style>
  <w:style w:type="table" w:styleId="TableList7">
    <w:name w:val="Table List 7"/>
    <w:basedOn w:val="TableNormal"/>
    <w:rsid w:val="00A7520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rsid w:val="00A75207"/>
    <w:pPr>
      <w:tabs>
        <w:tab w:val="num" w:pos="360"/>
      </w:tabs>
      <w:ind w:left="360" w:hanging="360"/>
    </w:pPr>
  </w:style>
  <w:style w:type="character" w:customStyle="1" w:styleId="Commands">
    <w:name w:val="Commands"/>
    <w:basedOn w:val="DefaultParagraphFont"/>
    <w:uiPriority w:val="1"/>
    <w:qFormat/>
    <w:rsid w:val="00A75207"/>
    <w:rPr>
      <w:rFonts w:ascii="Franklin Gothic Medium" w:hAnsi="Franklin Gothic Medium" w:cs="Aharoni"/>
    </w:rPr>
  </w:style>
  <w:style w:type="paragraph" w:customStyle="1" w:styleId="NOTE">
    <w:name w:val="NOTE"/>
    <w:basedOn w:val="Normal"/>
    <w:link w:val="NOTEChar"/>
    <w:qFormat/>
    <w:rsid w:val="00A75207"/>
    <w:pPr>
      <w:spacing w:before="200"/>
      <w:ind w:left="720" w:hanging="720"/>
    </w:pPr>
  </w:style>
  <w:style w:type="character" w:customStyle="1" w:styleId="NOTEChar">
    <w:name w:val="NOTE Char"/>
    <w:basedOn w:val="DefaultParagraphFont"/>
    <w:link w:val="NOTE"/>
    <w:rsid w:val="000446B7"/>
    <w:rPr>
      <w:sz w:val="24"/>
      <w:szCs w:val="24"/>
    </w:rPr>
  </w:style>
  <w:style w:type="paragraph" w:customStyle="1" w:styleId="KEYWORD">
    <w:name w:val="KEYWORD"/>
    <w:basedOn w:val="Normal"/>
    <w:link w:val="KEYWORDChar"/>
    <w:qFormat/>
    <w:rsid w:val="00EB4C13"/>
    <w:rPr>
      <w:rFonts w:ascii="Courier New" w:hAnsi="Courier New"/>
      <w:color w:val="0000FF"/>
    </w:rPr>
  </w:style>
  <w:style w:type="paragraph" w:customStyle="1" w:styleId="CODE">
    <w:name w:val="CODE"/>
    <w:basedOn w:val="Normal"/>
    <w:link w:val="CODEChar"/>
    <w:qFormat/>
    <w:rsid w:val="00EB4C13"/>
    <w:rPr>
      <w:rFonts w:ascii="Courier New" w:hAnsi="Courier New"/>
      <w:color w:val="FF3399"/>
    </w:rPr>
  </w:style>
  <w:style w:type="character" w:customStyle="1" w:styleId="KEYWORDChar">
    <w:name w:val="KEYWORD Char"/>
    <w:basedOn w:val="DefaultParagraphFont"/>
    <w:link w:val="KEYWORD"/>
    <w:rsid w:val="00EB4C13"/>
    <w:rPr>
      <w:rFonts w:ascii="Courier New" w:hAnsi="Courier New"/>
      <w:color w:val="0000FF"/>
      <w:sz w:val="24"/>
      <w:szCs w:val="24"/>
    </w:rPr>
  </w:style>
  <w:style w:type="character" w:customStyle="1" w:styleId="CODEChar">
    <w:name w:val="CODE Char"/>
    <w:basedOn w:val="DefaultParagraphFont"/>
    <w:link w:val="CODE"/>
    <w:rsid w:val="00EB4C13"/>
    <w:rPr>
      <w:rFonts w:ascii="Courier New" w:hAnsi="Courier New"/>
      <w:color w:val="FF3399"/>
      <w:sz w:val="24"/>
      <w:szCs w:val="24"/>
    </w:rPr>
  </w:style>
  <w:style w:type="character" w:customStyle="1" w:styleId="Heading1Char">
    <w:name w:val="Heading 1 Char"/>
    <w:basedOn w:val="DefaultParagraphFont"/>
    <w:link w:val="Heading1"/>
    <w:rsid w:val="00863012"/>
    <w:rPr>
      <w:rFonts w:ascii="Franklin Gothic Medium" w:hAnsi="Franklin Gothic Medium"/>
      <w:snapToGrid w:val="0"/>
      <w:sz w:val="28"/>
    </w:rPr>
  </w:style>
  <w:style w:type="paragraph" w:styleId="Caption">
    <w:name w:val="caption"/>
    <w:basedOn w:val="Normal"/>
    <w:next w:val="Normal"/>
    <w:unhideWhenUsed/>
    <w:qFormat/>
    <w:rsid w:val="00A75207"/>
    <w:rPr>
      <w:b/>
      <w:bCs/>
      <w:color w:val="4F81BD" w:themeColor="accent1"/>
      <w:sz w:val="18"/>
      <w:szCs w:val="18"/>
    </w:rPr>
  </w:style>
  <w:style w:type="paragraph" w:customStyle="1" w:styleId="CodeText">
    <w:name w:val="Code Text"/>
    <w:basedOn w:val="Normal"/>
    <w:qFormat/>
    <w:rsid w:val="00A75207"/>
    <w:pPr>
      <w:spacing w:after="0"/>
    </w:pPr>
  </w:style>
  <w:style w:type="paragraph" w:customStyle="1" w:styleId="Default">
    <w:name w:val="Default"/>
    <w:rsid w:val="00A75207"/>
    <w:pPr>
      <w:autoSpaceDE w:val="0"/>
      <w:autoSpaceDN w:val="0"/>
      <w:adjustRightInd w:val="0"/>
    </w:pPr>
    <w:rPr>
      <w:color w:val="000000"/>
      <w:sz w:val="24"/>
      <w:szCs w:val="24"/>
    </w:rPr>
  </w:style>
  <w:style w:type="paragraph" w:customStyle="1" w:styleId="Header2">
    <w:name w:val="Header2"/>
    <w:basedOn w:val="Header"/>
    <w:rsid w:val="00A75207"/>
    <w:rPr>
      <w:sz w:val="14"/>
    </w:rPr>
  </w:style>
  <w:style w:type="character" w:customStyle="1" w:styleId="Heading2Char">
    <w:name w:val="Heading 2 Char"/>
    <w:basedOn w:val="DefaultParagraphFont"/>
    <w:link w:val="Heading2"/>
    <w:uiPriority w:val="9"/>
    <w:rsid w:val="00240CF4"/>
    <w:rPr>
      <w:rFonts w:ascii="Franklin Gothic Medium" w:eastAsiaTheme="majorEastAsia" w:hAnsi="Franklin Gothic Medium" w:cstheme="majorBidi"/>
      <w:bCs/>
      <w:sz w:val="26"/>
      <w:szCs w:val="26"/>
    </w:rPr>
  </w:style>
  <w:style w:type="paragraph" w:styleId="Quote">
    <w:name w:val="Quote"/>
    <w:basedOn w:val="Normal"/>
    <w:next w:val="Normal"/>
    <w:link w:val="QuoteChar"/>
    <w:uiPriority w:val="29"/>
    <w:qFormat/>
    <w:rsid w:val="00A75207"/>
    <w:rPr>
      <w:i/>
      <w:iCs/>
      <w:color w:val="000000" w:themeColor="text1"/>
    </w:rPr>
  </w:style>
  <w:style w:type="character" w:customStyle="1" w:styleId="QuoteChar">
    <w:name w:val="Quote Char"/>
    <w:basedOn w:val="DefaultParagraphFont"/>
    <w:link w:val="Quote"/>
    <w:uiPriority w:val="29"/>
    <w:rsid w:val="003C2AEF"/>
    <w:rPr>
      <w:i/>
      <w:iCs/>
      <w:color w:val="000000" w:themeColor="text1"/>
      <w:sz w:val="24"/>
      <w:szCs w:val="24"/>
    </w:rPr>
  </w:style>
  <w:style w:type="paragraph" w:styleId="Title">
    <w:name w:val="Title"/>
    <w:basedOn w:val="Normal"/>
    <w:next w:val="Normal"/>
    <w:link w:val="TitleChar"/>
    <w:qFormat/>
    <w:rsid w:val="00A75207"/>
    <w:pPr>
      <w:spacing w:after="0"/>
      <w:contextualSpacing/>
    </w:pPr>
    <w:rPr>
      <w:rFonts w:ascii="Franklin Gothic Medium" w:eastAsiaTheme="majorEastAsia" w:hAnsi="Franklin Gothic Medium" w:cstheme="majorBidi"/>
      <w:spacing w:val="5"/>
      <w:kern w:val="28"/>
      <w:sz w:val="28"/>
      <w:szCs w:val="52"/>
    </w:rPr>
  </w:style>
  <w:style w:type="character" w:customStyle="1" w:styleId="TitleChar">
    <w:name w:val="Title Char"/>
    <w:basedOn w:val="DefaultParagraphFont"/>
    <w:link w:val="Title"/>
    <w:rsid w:val="003C2AEF"/>
    <w:rPr>
      <w:rFonts w:ascii="Franklin Gothic Medium" w:eastAsiaTheme="majorEastAsia" w:hAnsi="Franklin Gothic Medium" w:cstheme="majorBidi"/>
      <w:spacing w:val="5"/>
      <w:kern w:val="28"/>
      <w:sz w:val="28"/>
      <w:szCs w:val="52"/>
    </w:rPr>
  </w:style>
  <w:style w:type="character" w:customStyle="1" w:styleId="R">
    <w:name w:val="(R)"/>
    <w:basedOn w:val="DefaultParagraphFont"/>
    <w:uiPriority w:val="1"/>
    <w:qFormat/>
    <w:rsid w:val="00A75207"/>
    <w:rPr>
      <w:vertAlign w:val="superscript"/>
    </w:rPr>
  </w:style>
  <w:style w:type="character" w:customStyle="1" w:styleId="CODERemove">
    <w:name w:val="CODE Remove"/>
    <w:basedOn w:val="DefaultParagraphFont"/>
    <w:rsid w:val="00A75207"/>
    <w:rPr>
      <w:strike/>
    </w:rPr>
  </w:style>
  <w:style w:type="character" w:customStyle="1" w:styleId="CommentsRemove">
    <w:name w:val="Comments Remove"/>
    <w:basedOn w:val="Comments"/>
    <w:rsid w:val="00A75207"/>
    <w:rPr>
      <w:strike/>
    </w:rPr>
  </w:style>
  <w:style w:type="paragraph" w:customStyle="1" w:styleId="LabPreparation">
    <w:name w:val="Lab Preparation"/>
    <w:basedOn w:val="ListParagraph"/>
    <w:qFormat/>
    <w:rsid w:val="00A75207"/>
    <w:pPr>
      <w:numPr>
        <w:numId w:val="2"/>
      </w:numPr>
    </w:pPr>
  </w:style>
  <w:style w:type="paragraph" w:customStyle="1" w:styleId="LearningObjectives">
    <w:name w:val="Learning Objectives"/>
    <w:basedOn w:val="ListParagraph"/>
    <w:qFormat/>
    <w:rsid w:val="007674A0"/>
    <w:pPr>
      <w:numPr>
        <w:numId w:val="3"/>
      </w:numPr>
      <w:spacing w:before="120" w:after="0"/>
    </w:pPr>
  </w:style>
  <w:style w:type="paragraph" w:customStyle="1" w:styleId="LearningObjectivesTitle">
    <w:name w:val="Learning Objectives Title"/>
    <w:basedOn w:val="Normal"/>
    <w:qFormat/>
    <w:rsid w:val="00A75207"/>
    <w:pPr>
      <w:spacing w:after="0"/>
    </w:pPr>
  </w:style>
  <w:style w:type="character" w:styleId="PlaceholderText">
    <w:name w:val="Placeholder Text"/>
    <w:basedOn w:val="DefaultParagraphFont"/>
    <w:uiPriority w:val="99"/>
    <w:semiHidden/>
    <w:rsid w:val="00A75207"/>
    <w:rPr>
      <w:color w:val="808080"/>
    </w:rPr>
  </w:style>
  <w:style w:type="paragraph" w:customStyle="1" w:styleId="SBSLevel1">
    <w:name w:val="SBS Level 1"/>
    <w:basedOn w:val="ListParagraph"/>
    <w:qFormat/>
    <w:rsid w:val="00A75207"/>
    <w:pPr>
      <w:numPr>
        <w:numId w:val="7"/>
      </w:numPr>
    </w:pPr>
  </w:style>
  <w:style w:type="paragraph" w:customStyle="1" w:styleId="SBSLevel2">
    <w:name w:val="SBS Level 2"/>
    <w:basedOn w:val="Normal"/>
    <w:qFormat/>
    <w:rsid w:val="000835BA"/>
    <w:pPr>
      <w:keepLines/>
      <w:numPr>
        <w:numId w:val="5"/>
      </w:numPr>
    </w:pPr>
  </w:style>
  <w:style w:type="paragraph" w:customStyle="1" w:styleId="SBSTestKnowledge">
    <w:name w:val="SBS Test Knowledge"/>
    <w:basedOn w:val="Normal"/>
    <w:qFormat/>
    <w:rsid w:val="00A75207"/>
    <w:pPr>
      <w:numPr>
        <w:ilvl w:val="6"/>
        <w:numId w:val="6"/>
      </w:numPr>
    </w:pPr>
  </w:style>
  <w:style w:type="paragraph" w:customStyle="1" w:styleId="Supplies">
    <w:name w:val="Supplies"/>
    <w:basedOn w:val="SBSLevel1"/>
    <w:qFormat/>
    <w:rsid w:val="00A75207"/>
    <w:pPr>
      <w:numPr>
        <w:numId w:val="0"/>
      </w:numPr>
    </w:pPr>
  </w:style>
  <w:style w:type="paragraph" w:customStyle="1" w:styleId="RemoveCODE">
    <w:name w:val="Remove CODE"/>
    <w:basedOn w:val="Normal"/>
    <w:qFormat/>
    <w:rsid w:val="00314E4A"/>
    <w:rPr>
      <w:strike/>
    </w:rPr>
  </w:style>
  <w:style w:type="character" w:customStyle="1" w:styleId="Heading3Char">
    <w:name w:val="Heading 3 Char"/>
    <w:basedOn w:val="DefaultParagraphFont"/>
    <w:link w:val="Heading3"/>
    <w:rsid w:val="00915598"/>
    <w:rPr>
      <w:rFonts w:ascii="Franklin Gothic Medium" w:hAnsi="Franklin Gothic Medium"/>
      <w:snapToGrid w:val="0"/>
      <w:sz w:val="24"/>
    </w:rPr>
  </w:style>
  <w:style w:type="character" w:styleId="Emphasis">
    <w:name w:val="Emphasis"/>
    <w:basedOn w:val="DefaultParagraphFont"/>
    <w:uiPriority w:val="20"/>
    <w:qFormat/>
    <w:rsid w:val="002C3003"/>
    <w:rPr>
      <w:i/>
      <w:iCs/>
    </w:rPr>
  </w:style>
  <w:style w:type="paragraph" w:customStyle="1" w:styleId="AnswerLine">
    <w:name w:val="Answer Line"/>
    <w:basedOn w:val="SBSLevel2"/>
    <w:qFormat/>
    <w:rsid w:val="0042791E"/>
    <w:pPr>
      <w:numPr>
        <w:numId w:val="0"/>
      </w:numPr>
      <w:pBdr>
        <w:bottom w:val="single" w:sz="4" w:space="1" w:color="auto"/>
      </w:pBdr>
      <w:spacing w:before="200"/>
      <w:ind w:left="1080"/>
    </w:pPr>
  </w:style>
</w:styles>
</file>

<file path=word/webSettings.xml><?xml version="1.0" encoding="utf-8"?>
<w:webSettings xmlns:r="http://schemas.openxmlformats.org/officeDocument/2006/relationships" xmlns:w="http://schemas.openxmlformats.org/wordprocessingml/2006/main">
  <w:divs>
    <w:div w:id="61563551">
      <w:bodyDiv w:val="1"/>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572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0366">
      <w:bodyDiv w:val="1"/>
      <w:marLeft w:val="0"/>
      <w:marRight w:val="0"/>
      <w:marTop w:val="0"/>
      <w:marBottom w:val="0"/>
      <w:divBdr>
        <w:top w:val="none" w:sz="0" w:space="0" w:color="auto"/>
        <w:left w:val="none" w:sz="0" w:space="0" w:color="auto"/>
        <w:bottom w:val="none" w:sz="0" w:space="0" w:color="auto"/>
        <w:right w:val="none" w:sz="0" w:space="0" w:color="auto"/>
      </w:divBdr>
    </w:div>
    <w:div w:id="1626889453">
      <w:bodyDiv w:val="1"/>
      <w:marLeft w:val="0"/>
      <w:marRight w:val="0"/>
      <w:marTop w:val="0"/>
      <w:marBottom w:val="0"/>
      <w:divBdr>
        <w:top w:val="none" w:sz="0" w:space="0" w:color="auto"/>
        <w:left w:val="none" w:sz="0" w:space="0" w:color="auto"/>
        <w:bottom w:val="none" w:sz="0" w:space="0" w:color="auto"/>
        <w:right w:val="none" w:sz="0" w:space="0" w:color="auto"/>
      </w:divBdr>
      <w:divsChild>
        <w:div w:id="368141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xilinx.com" TargetMode="Externa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http://cosmiac.org/Projects_FPGA.html" TargetMode="Externa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igilentinc.com/Data/Software/Adept/Adept%20Users%20Manual.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xilinx.com/support/index.ht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www.digilentinc.com/Products/Detail.cfm?NavPath=2,66,828&amp;Prod=ADEPT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cuments\UNM\COSMIAC\VHDL%20Tutorials\COSMIAC_VHDL_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COSMIAC_VHDL_Lab.dotx</Template>
  <TotalTime>3995</TotalTime>
  <Pages>20</Pages>
  <Words>3367</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Lab Exercise</vt:lpstr>
    </vt:vector>
  </TitlesOfParts>
  <Company>CGCC</Company>
  <LinksUpToDate>false</LinksUpToDate>
  <CharactersWithSpaces>22520</CharactersWithSpaces>
  <SharedDoc>false</SharedDoc>
  <HLinks>
    <vt:vector size="18" baseType="variant">
      <vt:variant>
        <vt:i4>3539065</vt:i4>
      </vt:variant>
      <vt:variant>
        <vt:i4>9</vt:i4>
      </vt:variant>
      <vt:variant>
        <vt:i4>0</vt:i4>
      </vt:variant>
      <vt:variant>
        <vt:i4>5</vt:i4>
      </vt:variant>
      <vt:variant>
        <vt:lpwstr>../../../../Xilinx91i/doc/usenglish/help/iseguide/mergedProjects/ecs/html/ecs_hid_tooloptiondlg.htm</vt:lpwstr>
      </vt:variant>
      <vt:variant>
        <vt:lpwstr/>
      </vt:variant>
      <vt:variant>
        <vt:i4>4063336</vt:i4>
      </vt:variant>
      <vt:variant>
        <vt:i4>6</vt:i4>
      </vt:variant>
      <vt:variant>
        <vt:i4>0</vt:i4>
      </vt:variant>
      <vt:variant>
        <vt:i4>5</vt:i4>
      </vt:variant>
      <vt:variant>
        <vt:lpwstr>../../../../Xilinx91i/doc/usenglish/help/iseguide/mergedProjects/ecs/html/ecs_hidd_dgiomarkeroptionspage.htm</vt:lpwstr>
      </vt:variant>
      <vt:variant>
        <vt:lpwstr/>
      </vt:variant>
      <vt:variant>
        <vt:i4>4128806</vt:i4>
      </vt:variant>
      <vt:variant>
        <vt:i4>0</vt:i4>
      </vt:variant>
      <vt:variant>
        <vt:i4>0</vt:i4>
      </vt:variant>
      <vt:variant>
        <vt:i4>5</vt:i4>
      </vt:variant>
      <vt:variant>
        <vt:lpwstr>http://www.xilinx.com/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dc:title>
  <dc:subject>Intro to Xilinx ISE 12.1i</dc:subject>
  <dc:creator>Alexandria Haddad</dc:creator>
  <cp:keywords/>
  <dc:description/>
  <cp:lastModifiedBy>Alexandria Haddad</cp:lastModifiedBy>
  <cp:revision>12</cp:revision>
  <cp:lastPrinted>2012-06-12T16:25:00Z</cp:lastPrinted>
  <dcterms:created xsi:type="dcterms:W3CDTF">2012-06-27T17:44:00Z</dcterms:created>
  <dcterms:modified xsi:type="dcterms:W3CDTF">2012-07-17T19:06:00Z</dcterms:modified>
</cp:coreProperties>
</file>